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F70780" w14:paraId="4E5F47C6" w14:textId="77777777" w:rsidTr="0043027E">
        <w:trPr>
          <w:trHeight w:val="776"/>
          <w:jc w:val="center"/>
        </w:trPr>
        <w:tc>
          <w:tcPr>
            <w:tcW w:w="9854" w:type="dxa"/>
          </w:tcPr>
          <w:tbl>
            <w:tblPr>
              <w:tblStyle w:val="a3"/>
              <w:tblW w:w="0" w:type="auto"/>
              <w:tblBorders>
                <w:top w:val="single" w:sz="4" w:space="0" w:color="auto"/>
                <w:left w:val="none" w:sz="0" w:space="0" w:color="auto"/>
                <w:bottom w:val="single" w:sz="4" w:space="0" w:color="auto"/>
                <w:right w:val="none" w:sz="0" w:space="0" w:color="auto"/>
                <w:insideH w:val="single" w:sz="4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14"/>
            </w:tblGrid>
            <w:tr w:rsidR="00F70780" w14:paraId="40E1F08B" w14:textId="77777777" w:rsidTr="00F70780">
              <w:trPr>
                <w:trHeight w:val="13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9CC2E5" w:themeFill="accent1" w:themeFillTint="99"/>
                  <w:vAlign w:val="center"/>
                </w:tcPr>
                <w:p w14:paraId="728058F7" w14:textId="77777777" w:rsidR="00F70780" w:rsidRPr="00F70780" w:rsidRDefault="00F70780" w:rsidP="00F70780">
                  <w:pPr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</w:tc>
            </w:tr>
            <w:tr w:rsidR="00F70780" w14:paraId="46C7CF04" w14:textId="77777777" w:rsidTr="00F70780">
              <w:trPr>
                <w:trHeight w:val="699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vAlign w:val="center"/>
                </w:tcPr>
                <w:p w14:paraId="36D5E53B" w14:textId="77777777" w:rsidR="00F70780" w:rsidRDefault="001E1889" w:rsidP="009B2069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36"/>
                      <w:szCs w:val="36"/>
                    </w:rPr>
                  </w:pPr>
                  <w:r>
                    <w:rPr>
                      <w:rFonts w:ascii="HY헤드라인M" w:eastAsia="HY헤드라인M" w:hAnsi="굴림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>2</w:t>
                  </w:r>
                  <w:r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36"/>
                      <w:szCs w:val="36"/>
                    </w:rPr>
                    <w:t xml:space="preserve">020 </w:t>
                  </w:r>
                  <w:r w:rsidR="00F70780" w:rsidRPr="00D1736F"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36"/>
                      <w:szCs w:val="36"/>
                    </w:rPr>
                    <w:t xml:space="preserve">공개SW 개발자대회 </w:t>
                  </w:r>
                  <w:r w:rsidR="000621BA">
                    <w:rPr>
                      <w:rFonts w:ascii="HY헤드라인M" w:eastAsia="HY헤드라인M" w:hAnsi="굴림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>결과보고서</w:t>
                  </w:r>
                </w:p>
              </w:tc>
            </w:tr>
            <w:tr w:rsidR="00F70780" w14:paraId="32008347" w14:textId="77777777" w:rsidTr="00F70780">
              <w:trPr>
                <w:trHeight w:val="6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9CC2E5" w:themeFill="accent1" w:themeFillTint="99"/>
                  <w:vAlign w:val="center"/>
                </w:tcPr>
                <w:p w14:paraId="7A5DAA56" w14:textId="77777777"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14:paraId="765C95EE" w14:textId="77777777"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14:paraId="58F0D2DB" w14:textId="77777777"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14:paraId="29D5FE17" w14:textId="77777777"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14:paraId="11818CBA" w14:textId="77777777" w:rsidR="00F70780" w:rsidRP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</w:tc>
            </w:tr>
          </w:tbl>
          <w:p w14:paraId="58B90E1D" w14:textId="77777777" w:rsidR="00F70780" w:rsidRDefault="00F70780" w:rsidP="00F70780">
            <w:pPr>
              <w:jc w:val="center"/>
              <w:textAlignment w:val="baseline"/>
              <w:rPr>
                <w:rFonts w:ascii="HY헤드라인M" w:eastAsia="HY헤드라인M" w:hAnsi="굴림" w:cs="굴림"/>
                <w:b/>
                <w:color w:val="000000"/>
                <w:kern w:val="0"/>
                <w:sz w:val="36"/>
                <w:szCs w:val="36"/>
              </w:rPr>
            </w:pPr>
          </w:p>
        </w:tc>
      </w:tr>
    </w:tbl>
    <w:p w14:paraId="38515D95" w14:textId="77777777" w:rsidR="00AD58AF" w:rsidRPr="009B2069" w:rsidRDefault="00AD58AF" w:rsidP="00F70780">
      <w:pPr>
        <w:spacing w:line="240" w:lineRule="auto"/>
      </w:pPr>
    </w:p>
    <w:p w14:paraId="247FF120" w14:textId="77777777" w:rsidR="00F70780" w:rsidRPr="0043027E" w:rsidRDefault="00956A6F" w:rsidP="00F70780">
      <w:pPr>
        <w:rPr>
          <w:b/>
          <w:sz w:val="30"/>
          <w:szCs w:val="30"/>
        </w:rPr>
      </w:pPr>
      <w:r w:rsidRPr="0043027E">
        <w:rPr>
          <w:rFonts w:ascii="맑은 고딕" w:eastAsia="맑은 고딕" w:hAnsi="맑은 고딕" w:cs="굴림" w:hint="eastAsia"/>
          <w:b/>
          <w:color w:val="000000"/>
          <w:kern w:val="0"/>
          <w:sz w:val="30"/>
          <w:szCs w:val="30"/>
        </w:rPr>
        <w:t>□</w:t>
      </w:r>
      <w:r w:rsidR="00F70780" w:rsidRPr="0043027E">
        <w:rPr>
          <w:rFonts w:hint="eastAsia"/>
          <w:b/>
          <w:sz w:val="30"/>
          <w:szCs w:val="30"/>
        </w:rPr>
        <w:t xml:space="preserve"> 참가팀 개요</w:t>
      </w: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3"/>
        <w:gridCol w:w="1137"/>
        <w:gridCol w:w="1854"/>
        <w:gridCol w:w="1695"/>
        <w:gridCol w:w="2507"/>
        <w:gridCol w:w="465"/>
        <w:gridCol w:w="1365"/>
      </w:tblGrid>
      <w:tr w:rsidR="00F70780" w:rsidRPr="00F70780" w14:paraId="32C65EA1" w14:textId="77777777" w:rsidTr="00E02193">
        <w:trPr>
          <w:trHeight w:val="426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5223DA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788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364A1E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세부내용</w:t>
            </w:r>
          </w:p>
        </w:tc>
      </w:tr>
      <w:tr w:rsidR="00F70780" w:rsidRPr="00F70780" w14:paraId="317DA7E5" w14:textId="77777777" w:rsidTr="00E02193">
        <w:trPr>
          <w:trHeight w:val="390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291888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명</w:t>
            </w:r>
          </w:p>
        </w:tc>
        <w:tc>
          <w:tcPr>
            <w:tcW w:w="605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9F15A3" w14:textId="77777777" w:rsidR="00F70780" w:rsidRPr="007579A9" w:rsidRDefault="001F6FB6" w:rsidP="001F6FB6">
            <w:pPr>
              <w:wordWrap/>
              <w:spacing w:after="0" w:line="240" w:lineRule="auto"/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 w:rsidRPr="007579A9">
              <w:rPr>
                <w:rFonts w:ascii="a고딕14" w:eastAsia="a고딕14" w:hAnsi="a고딕14" w:cs="굴림" w:hint="eastAsia"/>
                <w:color w:val="000000"/>
                <w:kern w:val="0"/>
                <w:szCs w:val="20"/>
              </w:rPr>
              <w:t>M</w:t>
            </w:r>
            <w:r w:rsidRPr="007579A9">
              <w:rPr>
                <w:rFonts w:ascii="a고딕14" w:eastAsia="a고딕14" w:hAnsi="a고딕14" w:cs="굴림"/>
                <w:color w:val="000000"/>
                <w:kern w:val="0"/>
                <w:szCs w:val="20"/>
              </w:rPr>
              <w:t>PSec</w:t>
            </w:r>
          </w:p>
        </w:tc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DEE5A" w14:textId="14F92330" w:rsidR="00F70780" w:rsidRPr="007579A9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 w:rsidRPr="007579A9">
              <w:rPr>
                <w:rFonts w:ascii="a고딕14" w:eastAsia="a고딕14" w:hAnsi="a고딕14" w:cs="굴림" w:hint="eastAsia"/>
                <w:b/>
                <w:bCs/>
                <w:color w:val="000000"/>
                <w:kern w:val="0"/>
                <w:szCs w:val="20"/>
              </w:rPr>
              <w:t>총 인원 (</w:t>
            </w:r>
            <w:r w:rsidR="001F6FB6" w:rsidRPr="007579A9">
              <w:rPr>
                <w:rFonts w:ascii="a고딕14" w:eastAsia="a고딕14" w:hAnsi="a고딕14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1915E7" w:rsidRPr="007579A9">
              <w:rPr>
                <w:rFonts w:ascii="a고딕14" w:eastAsia="a고딕14" w:hAnsi="a고딕14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B75437" w:rsidRPr="007579A9">
              <w:rPr>
                <w:rFonts w:ascii="a고딕14" w:eastAsia="a고딕14" w:hAnsi="a고딕14" w:cs="굴림" w:hint="eastAsia"/>
                <w:b/>
                <w:bCs/>
                <w:color w:val="000000"/>
                <w:kern w:val="0"/>
                <w:szCs w:val="20"/>
              </w:rPr>
              <w:t>1</w:t>
            </w:r>
            <w:r w:rsidR="001F6FB6" w:rsidRPr="007579A9">
              <w:rPr>
                <w:rFonts w:ascii="a고딕14" w:eastAsia="a고딕14" w:hAnsi="a고딕14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7579A9">
              <w:rPr>
                <w:rFonts w:ascii="a고딕14" w:eastAsia="a고딕14" w:hAnsi="a고딕14" w:cs="굴림" w:hint="eastAsia"/>
                <w:b/>
                <w:bCs/>
                <w:color w:val="000000"/>
                <w:kern w:val="0"/>
                <w:szCs w:val="20"/>
              </w:rPr>
              <w:t>명)</w:t>
            </w:r>
          </w:p>
        </w:tc>
      </w:tr>
      <w:tr w:rsidR="00F70780" w:rsidRPr="00F70780" w14:paraId="422E6341" w14:textId="77777777" w:rsidTr="00E02193">
        <w:trPr>
          <w:trHeight w:val="426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9ED4AF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구 성</w:t>
            </w:r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52128B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9E3796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소속</w:t>
            </w:r>
          </w:p>
        </w:tc>
        <w:tc>
          <w:tcPr>
            <w:tcW w:w="2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74E36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부서/학과</w:t>
            </w:r>
          </w:p>
        </w:tc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10237D" w14:textId="77777777"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직위/학년</w:t>
            </w:r>
          </w:p>
        </w:tc>
      </w:tr>
      <w:tr w:rsidR="00F70780" w:rsidRPr="00F70780" w14:paraId="083B6FBB" w14:textId="77777777" w:rsidTr="00E02193">
        <w:trPr>
          <w:trHeight w:val="417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A27D5F" w14:textId="77777777" w:rsidR="00F70780" w:rsidRPr="00F70780" w:rsidRDefault="00F7078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장</w:t>
            </w:r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0674C" w14:textId="77777777" w:rsidR="00F70780" w:rsidRPr="007579A9" w:rsidRDefault="001F6FB6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 w:rsidRPr="007579A9">
              <w:rPr>
                <w:rFonts w:ascii="a고딕14" w:eastAsia="a고딕14" w:hAnsi="a고딕14" w:cs="굴림" w:hint="eastAsia"/>
                <w:color w:val="000000"/>
                <w:kern w:val="0"/>
                <w:szCs w:val="20"/>
              </w:rPr>
              <w:t>김준희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7BAE1" w14:textId="77777777" w:rsidR="00F70780" w:rsidRPr="007579A9" w:rsidRDefault="001F6FB6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 w:rsidRPr="007579A9">
              <w:rPr>
                <w:rFonts w:ascii="a고딕14" w:eastAsia="a고딕14" w:hAnsi="a고딕14" w:cs="굴림" w:hint="eastAsia"/>
                <w:color w:val="000000"/>
                <w:kern w:val="0"/>
                <w:szCs w:val="20"/>
              </w:rPr>
              <w:t>M</w:t>
            </w:r>
            <w:r w:rsidRPr="007579A9">
              <w:rPr>
                <w:rFonts w:ascii="a고딕14" w:eastAsia="a고딕14" w:hAnsi="a고딕14" w:cs="굴림"/>
                <w:color w:val="000000"/>
                <w:kern w:val="0"/>
                <w:szCs w:val="20"/>
              </w:rPr>
              <w:t>IDAS IT</w:t>
            </w:r>
          </w:p>
        </w:tc>
        <w:tc>
          <w:tcPr>
            <w:tcW w:w="2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4935A2" w14:textId="77777777" w:rsidR="00F70780" w:rsidRPr="007579A9" w:rsidRDefault="001F6FB6" w:rsidP="001F6FB6">
            <w:pPr>
              <w:spacing w:after="0" w:line="240" w:lineRule="auto"/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 w:rsidRPr="007579A9">
              <w:rPr>
                <w:rFonts w:ascii="a고딕14" w:eastAsia="a고딕14" w:hAnsi="a고딕14" w:cs="굴림" w:hint="eastAsia"/>
                <w:color w:val="000000"/>
                <w:kern w:val="0"/>
                <w:szCs w:val="20"/>
              </w:rPr>
              <w:t>기술 연구소</w:t>
            </w:r>
          </w:p>
        </w:tc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9B7746" w14:textId="77777777" w:rsidR="00F70780" w:rsidRPr="007579A9" w:rsidRDefault="001F6FB6" w:rsidP="001F6FB6">
            <w:pPr>
              <w:spacing w:after="0" w:line="240" w:lineRule="auto"/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 w:rsidRPr="007579A9">
              <w:rPr>
                <w:rFonts w:ascii="a고딕14" w:eastAsia="a고딕14" w:hAnsi="a고딕14" w:cs="굴림" w:hint="eastAsia"/>
                <w:color w:val="000000"/>
                <w:kern w:val="0"/>
                <w:szCs w:val="20"/>
              </w:rPr>
              <w:t>담당 연구원</w:t>
            </w:r>
          </w:p>
        </w:tc>
      </w:tr>
      <w:tr w:rsidR="00137770" w:rsidRPr="00F70780" w14:paraId="35F759C8" w14:textId="77777777" w:rsidTr="00E02193">
        <w:trPr>
          <w:trHeight w:val="476"/>
          <w:jc w:val="center"/>
        </w:trPr>
        <w:tc>
          <w:tcPr>
            <w:tcW w:w="70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3A0E5B" w14:textId="77777777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참가</w:t>
            </w:r>
          </w:p>
          <w:p w14:paraId="2D45A675" w14:textId="77777777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지원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F9178" w14:textId="77777777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부문</w:t>
            </w:r>
          </w:p>
        </w:tc>
        <w:tc>
          <w:tcPr>
            <w:tcW w:w="354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4CA6EC" w14:textId="1D96321F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object w:dxaOrig="225" w:dyaOrig="225" w14:anchorId="24C446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0" type="#_x0000_t75" style="width:42.6pt;height:20.4pt" o:ole="">
                  <v:imagedata r:id="rId8" o:title=""/>
                </v:shape>
                <w:control r:id="rId9" w:name="CheckBox13" w:shapeid="_x0000_i1090"/>
              </w:object>
            </w:r>
          </w:p>
        </w:tc>
        <w:tc>
          <w:tcPr>
            <w:tcW w:w="43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AC8F04" w14:textId="4EA02D85" w:rsidR="00137770" w:rsidRPr="00F70780" w:rsidRDefault="00137770" w:rsidP="0043027E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b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object w:dxaOrig="225" w:dyaOrig="225" w14:anchorId="18DBA59F">
                <v:shape id="_x0000_i1059" type="#_x0000_t75" style="width:47.4pt;height:20.4pt" o:ole="">
                  <v:imagedata r:id="rId10" o:title=""/>
                </v:shape>
                <w:control r:id="rId11" w:name="CheckBox14" w:shapeid="_x0000_i1059"/>
              </w:object>
            </w:r>
          </w:p>
        </w:tc>
      </w:tr>
      <w:tr w:rsidR="00137770" w:rsidRPr="00F70780" w14:paraId="5E549723" w14:textId="77777777" w:rsidTr="00E02193">
        <w:trPr>
          <w:trHeight w:val="476"/>
          <w:jc w:val="center"/>
        </w:trPr>
        <w:tc>
          <w:tcPr>
            <w:tcW w:w="703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6D3C1283" w14:textId="77777777" w:rsidR="00137770" w:rsidRPr="00F70780" w:rsidRDefault="0013777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F2905" w14:textId="77777777" w:rsidR="00137770" w:rsidRPr="00F70780" w:rsidRDefault="0013777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자유과제</w:t>
            </w:r>
          </w:p>
        </w:tc>
        <w:tc>
          <w:tcPr>
            <w:tcW w:w="185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F5815A" w14:textId="4E23E9B7" w:rsidR="00137770" w:rsidRPr="0043027E" w:rsidRDefault="00137770" w:rsidP="00956A6F">
            <w:pPr>
              <w:shd w:val="clear" w:color="auto" w:fill="FFFFFF"/>
              <w:spacing w:after="0" w:line="240" w:lineRule="auto"/>
              <w:textAlignment w:val="baseline"/>
              <w:rPr>
                <w:rFonts w:ascii="함초롬바탕" w:eastAsia="굴림" w:hAnsi="굴림" w:cs="굴림"/>
                <w:b/>
                <w:color w:val="000000"/>
                <w:kern w:val="0"/>
                <w:szCs w:val="20"/>
              </w:rPr>
            </w:pPr>
            <w:r w:rsidRPr="0043027E">
              <w:rPr>
                <w:rFonts w:ascii="함초롬바탕" w:eastAsia="굴림" w:hAnsi="굴림" w:cs="굴림"/>
                <w:b/>
                <w:color w:val="000000"/>
                <w:kern w:val="0"/>
                <w:szCs w:val="20"/>
              </w:rPr>
              <w:object w:dxaOrig="225" w:dyaOrig="225" w14:anchorId="3D6D8520">
                <v:shape id="_x0000_i1091" type="#_x0000_t75" style="width:64.8pt;height:18.6pt" o:ole="">
                  <v:imagedata r:id="rId12" o:title=""/>
                </v:shape>
                <w:control r:id="rId13" w:name="CheckBox5" w:shapeid="_x0000_i1091"/>
              </w:object>
            </w:r>
          </w:p>
        </w:tc>
        <w:tc>
          <w:tcPr>
            <w:tcW w:w="169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70400C" w14:textId="3ADD12B0" w:rsidR="00137770" w:rsidRPr="00F70780" w:rsidRDefault="00137770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2D98F797">
                <v:shape id="_x0000_i1063" type="#_x0000_t75" style="width:73.8pt;height:18.6pt" o:ole="">
                  <v:imagedata r:id="rId14" o:title=""/>
                </v:shape>
                <w:control r:id="rId15" w:name="CheckBox6" w:shapeid="_x0000_i1063"/>
              </w:object>
            </w:r>
          </w:p>
        </w:tc>
        <w:tc>
          <w:tcPr>
            <w:tcW w:w="2507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55EAD8" w14:textId="5D6B193D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605F22F6">
                <v:shape id="_x0000_i1065" type="#_x0000_t75" style="width:76.8pt;height:18.6pt" o:ole="">
                  <v:imagedata r:id="rId16" o:title=""/>
                </v:shape>
                <w:control r:id="rId17" w:name="CheckBox7" w:shapeid="_x0000_i1065"/>
              </w:object>
            </w:r>
          </w:p>
        </w:tc>
        <w:tc>
          <w:tcPr>
            <w:tcW w:w="1830" w:type="dxa"/>
            <w:gridSpan w:val="2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1F3C2F" w14:textId="04E123DC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3CCD1FAB">
                <v:shape id="_x0000_i1067" type="#_x0000_t75" style="width:1in;height:18.6pt" o:ole="">
                  <v:imagedata r:id="rId18" o:title=""/>
                </v:shape>
                <w:control r:id="rId19" w:name="CheckBox8" w:shapeid="_x0000_i1067"/>
              </w:object>
            </w:r>
          </w:p>
        </w:tc>
      </w:tr>
      <w:tr w:rsidR="00137770" w:rsidRPr="00F70780" w14:paraId="520B606C" w14:textId="77777777" w:rsidTr="00137770">
        <w:trPr>
          <w:trHeight w:val="454"/>
          <w:jc w:val="center"/>
        </w:trPr>
        <w:tc>
          <w:tcPr>
            <w:tcW w:w="703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6E36FF2A" w14:textId="77777777" w:rsidR="00137770" w:rsidRPr="00F70780" w:rsidRDefault="0013777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vMerge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4EE7EC36" w14:textId="77777777" w:rsidR="00137770" w:rsidRPr="00F70780" w:rsidRDefault="0013777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5DBA7F" w14:textId="59BE06F7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2444B6F8">
                <v:shape id="_x0000_i1069" type="#_x0000_t75" style="width:81.6pt;height:18.6pt" o:ole="">
                  <v:imagedata r:id="rId20" o:title=""/>
                </v:shape>
                <w:control r:id="rId21" w:name="CheckBox9" w:shapeid="_x0000_i1069"/>
              </w:objec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85CAC" w14:textId="4032AB83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7B2C0562">
                <v:shape id="_x0000_i1071" type="#_x0000_t75" style="width:53.4pt;height:18.6pt" o:ole="">
                  <v:imagedata r:id="rId22" o:title=""/>
                </v:shape>
                <w:control r:id="rId23" w:name="CheckBox10" w:shapeid="_x0000_i1071"/>
              </w:objec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9817B7" w14:textId="0C6B7444" w:rsidR="00137770" w:rsidRPr="00F70780" w:rsidRDefault="00137770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62D770C4">
                <v:shape id="_x0000_i1073" type="#_x0000_t75" style="width:56.4pt;height:18.6pt" o:ole="">
                  <v:imagedata r:id="rId24" o:title=""/>
                </v:shape>
                <w:control r:id="rId25" w:name="CheckBox11" w:shapeid="_x0000_i1073"/>
              </w:object>
            </w:r>
          </w:p>
        </w:tc>
        <w:tc>
          <w:tcPr>
            <w:tcW w:w="1830" w:type="dxa"/>
            <w:gridSpan w:val="2"/>
            <w:tcBorders>
              <w:top w:val="nil"/>
              <w:left w:val="nil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D28A2B" w14:textId="7FAE3DBE" w:rsidR="00137770" w:rsidRPr="00F70780" w:rsidRDefault="00137770" w:rsidP="0043027E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7E0E0C41">
                <v:shape id="_x0000_i1075" type="#_x0000_t75" style="width:56.4pt;height:18.6pt" o:ole="">
                  <v:imagedata r:id="rId26" o:title=""/>
                </v:shape>
                <w:control r:id="rId27" w:name="CheckBox111" w:shapeid="_x0000_i1075"/>
              </w:object>
            </w:r>
          </w:p>
        </w:tc>
      </w:tr>
      <w:tr w:rsidR="00742646" w:rsidRPr="00F70780" w14:paraId="38000977" w14:textId="77777777" w:rsidTr="00137770">
        <w:trPr>
          <w:trHeight w:val="567"/>
          <w:jc w:val="center"/>
        </w:trPr>
        <w:tc>
          <w:tcPr>
            <w:tcW w:w="703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DEEAF6" w:themeFill="accent1" w:themeFillTint="33"/>
            <w:vAlign w:val="center"/>
          </w:tcPr>
          <w:p w14:paraId="197EF00B" w14:textId="77777777" w:rsidR="00742646" w:rsidRPr="00F70780" w:rsidRDefault="00742646" w:rsidP="0074264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DEEAF6" w:themeFill="accent1" w:themeFillTint="33"/>
            <w:vAlign w:val="center"/>
          </w:tcPr>
          <w:p w14:paraId="35CBA38C" w14:textId="77777777" w:rsidR="00742646" w:rsidRPr="00137770" w:rsidRDefault="00742646" w:rsidP="007426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37770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지정과제</w:t>
            </w:r>
          </w:p>
        </w:tc>
        <w:tc>
          <w:tcPr>
            <w:tcW w:w="18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4E0B9F" w14:textId="4BCE21C6" w:rsidR="00742646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7BF91FE2">
                <v:shape id="_x0000_i1077" type="#_x0000_t75" style="width:73.8pt;height:18.6pt" o:ole="">
                  <v:imagedata r:id="rId28" o:title=""/>
                </v:shape>
                <w:control r:id="rId29" w:name="CheckBox61" w:shapeid="_x0000_i1077"/>
              </w:objec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               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20C3D4" w14:textId="77777777" w:rsidR="00742646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057986" w14:textId="3C852B68" w:rsidR="00742646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3027E">
              <w:rPr>
                <w:rFonts w:ascii="함초롬바탕" w:eastAsia="굴림" w:hAnsi="굴림" w:cs="굴림"/>
                <w:b/>
                <w:color w:val="000000"/>
                <w:kern w:val="0"/>
                <w:szCs w:val="20"/>
              </w:rPr>
              <w:object w:dxaOrig="225" w:dyaOrig="225" w14:anchorId="1F490E20">
                <v:shape id="_x0000_i1079" type="#_x0000_t75" style="width:105.6pt;height:18pt" o:ole="">
                  <v:imagedata r:id="rId30" o:title=""/>
                </v:shape>
                <w:control r:id="rId31" w:name="CheckBox51" w:shapeid="_x0000_i1079"/>
              </w:object>
            </w:r>
          </w:p>
        </w:tc>
        <w:tc>
          <w:tcPr>
            <w:tcW w:w="1830" w:type="dxa"/>
            <w:gridSpan w:val="2"/>
            <w:tcBorders>
              <w:top w:val="nil"/>
              <w:left w:val="nil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13FDE5" w14:textId="77777777" w:rsidR="00742646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742646" w:rsidRPr="00F70780" w14:paraId="7EDD4232" w14:textId="77777777" w:rsidTr="004A7626">
        <w:trPr>
          <w:trHeight w:val="347"/>
          <w:jc w:val="center"/>
        </w:trPr>
        <w:tc>
          <w:tcPr>
            <w:tcW w:w="1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7477FACF" w14:textId="77777777" w:rsidR="00742646" w:rsidRPr="009D442A" w:rsidRDefault="00742646" w:rsidP="00742646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9D442A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8"/>
                <w:kern w:val="0"/>
                <w:szCs w:val="20"/>
              </w:rPr>
              <w:t xml:space="preserve"> 프로젝트 활용방향 </w:t>
            </w:r>
          </w:p>
        </w:tc>
        <w:tc>
          <w:tcPr>
            <w:tcW w:w="65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DDDC93" w14:textId="079EBCF7" w:rsidR="00742646" w:rsidRPr="00DA6308" w:rsidRDefault="00742646" w:rsidP="00742646">
            <w:pPr>
              <w:spacing w:after="0" w:line="320" w:lineRule="exact"/>
              <w:jc w:val="center"/>
              <w:textAlignment w:val="baseline"/>
              <w:rPr>
                <w:rFonts w:ascii="함초롬바탕" w:eastAsia="굴림" w:hAnsi="굴림" w:cs="굴림"/>
                <w:szCs w:val="20"/>
              </w:rPr>
            </w:pPr>
            <w:r w:rsidRPr="009D442A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225" w:dyaOrig="225" w14:anchorId="50AFA030">
                <v:shape id="_x0000_i1081" type="#_x0000_t75" style="width:57.6pt;height:17.4pt" o:ole="">
                  <v:imagedata r:id="rId32" o:title=""/>
                </v:shape>
                <w:control r:id="rId33" w:name="CheckBox141" w:shapeid="_x0000_i1081"/>
              </w:objec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 xml:space="preserve">  </w: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object w:dxaOrig="225" w:dyaOrig="225" w14:anchorId="7CA144F9">
                <v:shape id="_x0000_i1083" type="#_x0000_t75" style="width:58.2pt;height:16.8pt" o:ole="">
                  <v:imagedata r:id="rId34" o:title=""/>
                </v:shape>
                <w:control r:id="rId35" w:name="CheckBox142" w:shapeid="_x0000_i1083"/>
              </w:objec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 xml:space="preserve">  </w: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object w:dxaOrig="225" w:dyaOrig="225" w14:anchorId="51E0081B">
                <v:shape id="_x0000_i1085" type="#_x0000_t75" style="width:115.2pt;height:17.4pt" o:ole="">
                  <v:imagedata r:id="rId36" o:title=""/>
                </v:shape>
                <w:control r:id="rId37" w:name="CheckBox1421" w:shapeid="_x0000_i1085"/>
              </w:objec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object w:dxaOrig="225" w:dyaOrig="225" w14:anchorId="1AA3D332">
                <v:shape id="_x0000_i1087" type="#_x0000_t75" style="width:57pt;height:17.4pt" o:ole="">
                  <v:imagedata r:id="rId38" o:title=""/>
                </v:shape>
                <w:control r:id="rId39" w:name="CheckBox1422" w:shapeid="_x0000_i1087"/>
              </w:object>
            </w:r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2" w:space="0" w:color="000000"/>
            </w:tcBorders>
            <w:vAlign w:val="center"/>
          </w:tcPr>
          <w:p w14:paraId="0F63B32B" w14:textId="43DCB010" w:rsidR="00742646" w:rsidRPr="00DA6308" w:rsidRDefault="00742646" w:rsidP="00974CFC">
            <w:pPr>
              <w:spacing w:after="0" w:line="360" w:lineRule="auto"/>
              <w:textAlignment w:val="baseline"/>
              <w:rPr>
                <w:rFonts w:ascii="함초롬바탕" w:eastAsia="굴림" w:hAnsi="굴림" w:cs="굴림"/>
                <w:szCs w:val="20"/>
              </w:rPr>
            </w:pP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>(</w:t>
            </w:r>
            <w:r>
              <w:rPr>
                <w:rFonts w:eastAsiaTheme="minorHAnsi" w:cs="굴림"/>
                <w:b/>
                <w:color w:val="000000"/>
                <w:kern w:val="0"/>
                <w:sz w:val="10"/>
                <w:szCs w:val="10"/>
              </w:rPr>
              <w:t xml:space="preserve"> </w:t>
            </w:r>
            <w:r w:rsidR="00974CFC" w:rsidRPr="00974CFC">
              <w:rPr>
                <w:rFonts w:eastAsiaTheme="minorHAnsi" w:cs="굴림" w:hint="eastAsia"/>
                <w:b/>
                <w:color w:val="000000"/>
                <w:kern w:val="0"/>
                <w:sz w:val="12"/>
                <w:szCs w:val="12"/>
              </w:rPr>
              <w:t>개인 오픈소스 관리</w:t>
            </w:r>
            <w:r>
              <w:rPr>
                <w:rFonts w:eastAsiaTheme="minorHAnsi" w:cs="굴림"/>
                <w:b/>
                <w:color w:val="000000"/>
                <w:kern w:val="0"/>
                <w:sz w:val="10"/>
                <w:szCs w:val="10"/>
              </w:rPr>
              <w:t xml:space="preserve"> </w:t>
            </w: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>)</w:t>
            </w:r>
          </w:p>
        </w:tc>
      </w:tr>
      <w:tr w:rsidR="00742646" w:rsidRPr="00F70780" w14:paraId="6C80EBC6" w14:textId="77777777" w:rsidTr="00137770">
        <w:trPr>
          <w:trHeight w:val="142"/>
          <w:jc w:val="center"/>
        </w:trPr>
        <w:tc>
          <w:tcPr>
            <w:tcW w:w="184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41869B" w14:textId="77777777" w:rsidR="00742646" w:rsidRPr="00F70780" w:rsidRDefault="00742646" w:rsidP="00742646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886" w:type="dxa"/>
            <w:gridSpan w:val="5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5A753" w14:textId="77777777" w:rsidR="00742646" w:rsidRPr="00F70780" w:rsidRDefault="00742646" w:rsidP="00742646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10"/>
                <w:szCs w:val="10"/>
              </w:rPr>
            </w:pPr>
          </w:p>
        </w:tc>
      </w:tr>
      <w:tr w:rsidR="00742646" w:rsidRPr="00F70780" w14:paraId="7FA18DD3" w14:textId="77777777" w:rsidTr="00E02193">
        <w:trPr>
          <w:trHeight w:val="286"/>
          <w:jc w:val="center"/>
        </w:trPr>
        <w:tc>
          <w:tcPr>
            <w:tcW w:w="972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E1F5DB" w14:textId="77777777" w:rsidR="00742646" w:rsidRPr="00780D15" w:rsidRDefault="00742646" w:rsidP="00742646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30"/>
                <w:szCs w:val="30"/>
              </w:rPr>
            </w:pPr>
            <w:r w:rsidRPr="00780D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□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30"/>
                <w:szCs w:val="30"/>
              </w:rPr>
              <w:t>참가팀 활동 사진</w:t>
            </w:r>
          </w:p>
        </w:tc>
      </w:tr>
      <w:tr w:rsidR="00742646" w:rsidRPr="00F70780" w14:paraId="45ED73B8" w14:textId="77777777" w:rsidTr="000621BA">
        <w:trPr>
          <w:trHeight w:val="6828"/>
          <w:jc w:val="center"/>
        </w:trPr>
        <w:tc>
          <w:tcPr>
            <w:tcW w:w="972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CACB7D" w14:textId="77777777" w:rsidR="00742646" w:rsidRPr="00780D15" w:rsidRDefault="00802A9A" w:rsidP="00742646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noProof/>
                <w:color w:val="666666"/>
                <w:kern w:val="0"/>
                <w:szCs w:val="20"/>
              </w:rPr>
              <w:drawing>
                <wp:inline distT="0" distB="0" distL="0" distR="0" wp14:anchorId="19E9E169" wp14:editId="3C792E1F">
                  <wp:extent cx="4046220" cy="404622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046220" cy="404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 w:cs="굴림"/>
                <w:noProof/>
                <w:color w:val="666666"/>
                <w:kern w:val="0"/>
                <w:szCs w:val="20"/>
              </w:rPr>
              <w:lastRenderedPageBreak/>
              <w:drawing>
                <wp:inline distT="0" distB="0" distL="0" distR="0" wp14:anchorId="0FEB1EDA" wp14:editId="4A0B3E87">
                  <wp:extent cx="4838700" cy="48387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83870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 w:cs="굴림"/>
                <w:noProof/>
                <w:color w:val="666666"/>
                <w:kern w:val="0"/>
                <w:szCs w:val="20"/>
              </w:rPr>
              <w:drawing>
                <wp:inline distT="0" distB="0" distL="0" distR="0" wp14:anchorId="2C6A96C3" wp14:editId="102688E4">
                  <wp:extent cx="5128838" cy="38481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25" cy="3849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7D36AE" w14:textId="77777777" w:rsidR="0077753A" w:rsidRDefault="0077753A" w:rsidP="005A66C1">
      <w:pPr>
        <w:pStyle w:val="a5"/>
      </w:pPr>
    </w:p>
    <w:p w14:paraId="65DBDFE7" w14:textId="77777777" w:rsidR="00B75437" w:rsidRDefault="00B75437" w:rsidP="005A66C1">
      <w:pPr>
        <w:pStyle w:val="a5"/>
      </w:pPr>
    </w:p>
    <w:p w14:paraId="3F297E34" w14:textId="77777777" w:rsidR="000621BA" w:rsidRPr="0077753A" w:rsidRDefault="000621BA" w:rsidP="000621BA">
      <w:pPr>
        <w:pStyle w:val="a5"/>
        <w:rPr>
          <w:sz w:val="30"/>
          <w:szCs w:val="30"/>
        </w:rPr>
      </w:pPr>
      <w:r w:rsidRPr="0077753A">
        <w:rPr>
          <w:rFonts w:ascii="맑은 고딕" w:eastAsia="맑은 고딕" w:hAnsi="맑은 고딕" w:hint="eastAsia"/>
          <w:b/>
          <w:bCs/>
          <w:sz w:val="30"/>
          <w:szCs w:val="30"/>
        </w:rPr>
        <w:lastRenderedPageBreak/>
        <w:t xml:space="preserve">□ 출품작 </w:t>
      </w:r>
      <w:r>
        <w:rPr>
          <w:rFonts w:ascii="맑은 고딕" w:eastAsia="맑은 고딕" w:hAnsi="맑은 고딕" w:hint="eastAsia"/>
          <w:b/>
          <w:bCs/>
          <w:sz w:val="30"/>
          <w:szCs w:val="30"/>
        </w:rPr>
        <w:t>결과 보고서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923"/>
        <w:gridCol w:w="8049"/>
      </w:tblGrid>
      <w:tr w:rsidR="000621BA" w14:paraId="57809AB7" w14:textId="77777777" w:rsidTr="00137770">
        <w:trPr>
          <w:trHeight w:val="680"/>
        </w:trPr>
        <w:tc>
          <w:tcPr>
            <w:tcW w:w="1948" w:type="dxa"/>
            <w:shd w:val="clear" w:color="auto" w:fill="BDD6EE" w:themeFill="accent1" w:themeFillTint="66"/>
            <w:vAlign w:val="center"/>
          </w:tcPr>
          <w:p w14:paraId="35DB7033" w14:textId="77777777" w:rsidR="000621BA" w:rsidRPr="00C0596A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a고딕16" w:eastAsia="a고딕16" w:hAnsi="a고딕16" w:cs="굴림"/>
                <w:color w:val="000000"/>
                <w:kern w:val="0"/>
                <w:szCs w:val="30"/>
              </w:rPr>
            </w:pPr>
            <w:r w:rsidRPr="00C0596A">
              <w:rPr>
                <w:rFonts w:ascii="a고딕16" w:eastAsia="a고딕16" w:hAnsi="a고딕16" w:cs="굴림" w:hint="eastAsia"/>
                <w:color w:val="000000"/>
                <w:kern w:val="0"/>
                <w:szCs w:val="30"/>
              </w:rPr>
              <w:t>출품작명</w:t>
            </w:r>
          </w:p>
        </w:tc>
        <w:tc>
          <w:tcPr>
            <w:tcW w:w="7717" w:type="dxa"/>
            <w:vAlign w:val="center"/>
          </w:tcPr>
          <w:p w14:paraId="3E6C302A" w14:textId="77777777" w:rsidR="000621BA" w:rsidRPr="007B6023" w:rsidRDefault="001F6FB6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30"/>
                <w:shd w:val="clear" w:color="auto" w:fill="FFFFFF"/>
              </w:rPr>
            </w:pPr>
            <w:r w:rsidRPr="007B6023">
              <w:rPr>
                <w:rFonts w:ascii="a고딕14" w:eastAsia="a고딕14" w:hAnsi="a고딕14" w:cs="굴림" w:hint="eastAsia"/>
                <w:color w:val="000000"/>
                <w:kern w:val="0"/>
                <w:szCs w:val="30"/>
                <w:shd w:val="clear" w:color="auto" w:fill="FFFFFF"/>
              </w:rPr>
              <w:t>M</w:t>
            </w:r>
            <w:r w:rsidRPr="007B6023">
              <w:rPr>
                <w:rFonts w:ascii="a고딕14" w:eastAsia="a고딕14" w:hAnsi="a고딕14" w:cs="굴림"/>
                <w:color w:val="000000"/>
                <w:kern w:val="0"/>
                <w:szCs w:val="30"/>
                <w:shd w:val="clear" w:color="auto" w:fill="FFFFFF"/>
              </w:rPr>
              <w:t>PSec</w:t>
            </w:r>
          </w:p>
        </w:tc>
      </w:tr>
      <w:tr w:rsidR="000621BA" w14:paraId="07222C4D" w14:textId="77777777" w:rsidTr="00137770">
        <w:trPr>
          <w:trHeight w:val="677"/>
        </w:trPr>
        <w:tc>
          <w:tcPr>
            <w:tcW w:w="1948" w:type="dxa"/>
            <w:shd w:val="clear" w:color="auto" w:fill="BDD6EE" w:themeFill="accent1" w:themeFillTint="66"/>
            <w:vAlign w:val="center"/>
          </w:tcPr>
          <w:p w14:paraId="7BBC480D" w14:textId="77777777" w:rsidR="000621BA" w:rsidRPr="00C0596A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a고딕16" w:eastAsia="a고딕16" w:hAnsi="a고딕16" w:cs="굴림"/>
                <w:color w:val="000000"/>
                <w:kern w:val="0"/>
                <w:szCs w:val="30"/>
              </w:rPr>
            </w:pPr>
            <w:r w:rsidRPr="00C0596A">
              <w:rPr>
                <w:rFonts w:ascii="a고딕16" w:eastAsia="a고딕16" w:hAnsi="a고딕16" w:cs="굴림" w:hint="eastAsia"/>
                <w:color w:val="FF0000"/>
                <w:kern w:val="0"/>
                <w:szCs w:val="30"/>
              </w:rPr>
              <w:t>프로그램 등록URL</w:t>
            </w:r>
          </w:p>
        </w:tc>
        <w:tc>
          <w:tcPr>
            <w:tcW w:w="7717" w:type="dxa"/>
            <w:vAlign w:val="center"/>
          </w:tcPr>
          <w:p w14:paraId="11FD1334" w14:textId="77777777" w:rsidR="000621BA" w:rsidRDefault="00392551" w:rsidP="00137770">
            <w:pPr>
              <w:wordWrap/>
              <w:jc w:val="center"/>
              <w:textAlignment w:val="baseline"/>
              <w:rPr>
                <w:rFonts w:ascii="a고딕14" w:eastAsia="a고딕14" w:hAnsi="a고딕14"/>
              </w:rPr>
            </w:pPr>
            <w:r>
              <w:t xml:space="preserve">Github : </w:t>
            </w:r>
            <w:hyperlink r:id="rId43" w:history="1">
              <w:r w:rsidRPr="00B9455B">
                <w:rPr>
                  <w:rStyle w:val="a8"/>
                  <w:rFonts w:ascii="a고딕14" w:eastAsia="a고딕14" w:hAnsi="a고딕14"/>
                </w:rPr>
                <w:t>https://github.com/MPSec/MPSec</w:t>
              </w:r>
            </w:hyperlink>
          </w:p>
          <w:p w14:paraId="0125184E" w14:textId="4696A23F" w:rsidR="00CB1A9B" w:rsidRPr="00CB1A9B" w:rsidRDefault="00392551" w:rsidP="00CB1A9B">
            <w:pPr>
              <w:wordWrap/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>
              <w:rPr>
                <w:rFonts w:ascii="a고딕14" w:eastAsia="a고딕14" w:hAnsi="a고딕14" w:cs="굴림" w:hint="eastAsia"/>
                <w:color w:val="000000"/>
                <w:kern w:val="0"/>
                <w:szCs w:val="20"/>
              </w:rPr>
              <w:t>Y</w:t>
            </w:r>
            <w:r>
              <w:rPr>
                <w:rFonts w:ascii="a고딕14" w:eastAsia="a고딕14" w:hAnsi="a고딕14" w:cs="굴림"/>
                <w:color w:val="000000"/>
                <w:kern w:val="0"/>
                <w:szCs w:val="20"/>
              </w:rPr>
              <w:t xml:space="preserve">outube : </w:t>
            </w:r>
            <w:hyperlink r:id="rId44" w:history="1">
              <w:r w:rsidR="00CB1A9B" w:rsidRPr="00404228">
                <w:rPr>
                  <w:rStyle w:val="a8"/>
                  <w:rFonts w:ascii="a고딕14" w:eastAsia="a고딕14" w:hAnsi="a고딕14" w:cs="굴림"/>
                  <w:kern w:val="0"/>
                  <w:szCs w:val="20"/>
                </w:rPr>
                <w:t>https://youtu.be/gumSyz-ub-o</w:t>
              </w:r>
            </w:hyperlink>
          </w:p>
        </w:tc>
      </w:tr>
      <w:tr w:rsidR="000621BA" w14:paraId="6503400D" w14:textId="77777777" w:rsidTr="00137770">
        <w:trPr>
          <w:trHeight w:val="316"/>
        </w:trPr>
        <w:tc>
          <w:tcPr>
            <w:tcW w:w="1948" w:type="dxa"/>
            <w:shd w:val="clear" w:color="auto" w:fill="BDD6EE" w:themeFill="accent1" w:themeFillTint="66"/>
            <w:vAlign w:val="center"/>
          </w:tcPr>
          <w:p w14:paraId="450A2FC9" w14:textId="77777777" w:rsidR="000621BA" w:rsidRPr="00C0596A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a고딕16" w:eastAsia="a고딕16" w:hAnsi="a고딕16" w:cs="굴림"/>
                <w:color w:val="000000"/>
                <w:kern w:val="0"/>
                <w:szCs w:val="30"/>
              </w:rPr>
            </w:pPr>
            <w:r w:rsidRPr="00C0596A">
              <w:rPr>
                <w:rFonts w:ascii="a고딕16" w:eastAsia="a고딕16" w:hAnsi="a고딕16" w:cs="굴림" w:hint="eastAsia"/>
                <w:color w:val="000000"/>
                <w:kern w:val="0"/>
                <w:szCs w:val="30"/>
              </w:rPr>
              <w:t>출품작 소개</w:t>
            </w:r>
          </w:p>
          <w:p w14:paraId="32D7FEA3" w14:textId="77777777" w:rsidR="000621BA" w:rsidRPr="007B6023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a고딕14" w:eastAsia="a고딕14" w:hAnsi="a고딕14" w:cs="굴림"/>
                <w:b/>
                <w:color w:val="000000"/>
                <w:kern w:val="0"/>
                <w:szCs w:val="30"/>
              </w:rPr>
            </w:pPr>
            <w:r w:rsidRPr="00C0596A">
              <w:rPr>
                <w:rFonts w:ascii="a고딕16" w:eastAsia="a고딕16" w:hAnsi="a고딕16" w:cs="굴림" w:hint="eastAsia"/>
                <w:color w:val="000000"/>
                <w:kern w:val="0"/>
                <w:szCs w:val="30"/>
              </w:rPr>
              <w:t>(요약)</w:t>
            </w:r>
          </w:p>
        </w:tc>
        <w:tc>
          <w:tcPr>
            <w:tcW w:w="7717" w:type="dxa"/>
            <w:vAlign w:val="center"/>
          </w:tcPr>
          <w:p w14:paraId="23506F76" w14:textId="77777777" w:rsidR="001F6FB6" w:rsidRPr="007B6023" w:rsidRDefault="001F6FB6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30"/>
                <w:shd w:val="clear" w:color="auto" w:fill="FFFFFF"/>
              </w:rPr>
            </w:pPr>
            <w:r w:rsidRPr="007B6023">
              <w:rPr>
                <w:rFonts w:ascii="a고딕14" w:eastAsia="a고딕14" w:hAnsi="a고딕14" w:cs="굴림"/>
                <w:color w:val="000000"/>
                <w:kern w:val="0"/>
                <w:szCs w:val="30"/>
                <w:shd w:val="clear" w:color="auto" w:fill="FFFFFF"/>
              </w:rPr>
              <w:t>One Stop MPTCP Service</w:t>
            </w:r>
          </w:p>
          <w:p w14:paraId="5FD0B6D7" w14:textId="77777777" w:rsidR="000621BA" w:rsidRPr="007B6023" w:rsidRDefault="001F6FB6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30"/>
                <w:shd w:val="clear" w:color="auto" w:fill="FFFFFF"/>
              </w:rPr>
            </w:pPr>
            <w:r w:rsidRPr="007B6023">
              <w:rPr>
                <w:rFonts w:ascii="a고딕14" w:eastAsia="a고딕14" w:hAnsi="a고딕14" w:cs="굴림"/>
                <w:color w:val="000000"/>
                <w:kern w:val="0"/>
                <w:sz w:val="18"/>
                <w:szCs w:val="28"/>
                <w:shd w:val="clear" w:color="auto" w:fill="FFFFFF"/>
              </w:rPr>
              <w:t>(</w:t>
            </w:r>
            <w:r w:rsidRPr="007B6023">
              <w:rPr>
                <w:rFonts w:ascii="a고딕14" w:eastAsia="a고딕14" w:hAnsi="a고딕14" w:cs="굴림" w:hint="eastAsia"/>
                <w:color w:val="000000"/>
                <w:kern w:val="0"/>
                <w:sz w:val="18"/>
                <w:szCs w:val="28"/>
                <w:shd w:val="clear" w:color="auto" w:fill="FFFFFF"/>
              </w:rPr>
              <w:t>단 한번의 클릭으로 다중 전송 경로 기술을 활용한 안정적인 네트워킹 환경 제공</w:t>
            </w:r>
            <w:r w:rsidRPr="007B6023">
              <w:rPr>
                <w:rFonts w:ascii="a고딕14" w:eastAsia="a고딕14" w:hAnsi="a고딕14" w:cs="굴림"/>
                <w:color w:val="000000"/>
                <w:kern w:val="0"/>
                <w:sz w:val="18"/>
                <w:szCs w:val="28"/>
                <w:shd w:val="clear" w:color="auto" w:fill="FFFFFF"/>
              </w:rPr>
              <w:t>)</w:t>
            </w:r>
          </w:p>
        </w:tc>
      </w:tr>
      <w:tr w:rsidR="000621BA" w14:paraId="1C6BCA60" w14:textId="77777777" w:rsidTr="00137770">
        <w:trPr>
          <w:trHeight w:val="312"/>
        </w:trPr>
        <w:tc>
          <w:tcPr>
            <w:tcW w:w="9665" w:type="dxa"/>
            <w:gridSpan w:val="2"/>
            <w:shd w:val="clear" w:color="auto" w:fill="BDD6EE" w:themeFill="accent1" w:themeFillTint="66"/>
            <w:vAlign w:val="center"/>
          </w:tcPr>
          <w:p w14:paraId="48BD2CC8" w14:textId="77777777" w:rsidR="000621BA" w:rsidRPr="00C0596A" w:rsidRDefault="000621BA" w:rsidP="00137770">
            <w:pPr>
              <w:tabs>
                <w:tab w:val="left" w:pos="1635"/>
              </w:tabs>
              <w:jc w:val="center"/>
              <w:textAlignment w:val="baseline"/>
              <w:rPr>
                <w:rFonts w:ascii="a고딕16" w:eastAsia="a고딕16" w:hAnsi="a고딕16" w:cs="굴림"/>
                <w:color w:val="000000"/>
                <w:kern w:val="0"/>
                <w:szCs w:val="30"/>
              </w:rPr>
            </w:pPr>
            <w:r w:rsidRPr="00C0596A">
              <w:rPr>
                <w:rFonts w:ascii="a고딕16" w:eastAsia="a고딕16" w:hAnsi="a고딕16" w:cs="굴림" w:hint="eastAsia"/>
                <w:color w:val="000000"/>
                <w:kern w:val="0"/>
                <w:szCs w:val="30"/>
              </w:rPr>
              <w:t>작품 세부 내용</w:t>
            </w:r>
          </w:p>
        </w:tc>
      </w:tr>
      <w:tr w:rsidR="000621BA" w14:paraId="60B83394" w14:textId="77777777" w:rsidTr="00137770">
        <w:trPr>
          <w:trHeight w:val="11179"/>
        </w:trPr>
        <w:tc>
          <w:tcPr>
            <w:tcW w:w="9665" w:type="dxa"/>
            <w:gridSpan w:val="2"/>
          </w:tcPr>
          <w:p w14:paraId="62CCA375" w14:textId="77777777" w:rsidR="007C706E" w:rsidRPr="006C43A7" w:rsidRDefault="007C706E" w:rsidP="00137770">
            <w:pPr>
              <w:spacing w:line="384" w:lineRule="auto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Cs w:val="24"/>
                <w:shd w:val="clear" w:color="auto" w:fill="FFFFFF"/>
              </w:rPr>
            </w:pPr>
          </w:p>
          <w:p w14:paraId="188DB19B" w14:textId="6B5CD10C" w:rsidR="000621BA" w:rsidRPr="00C0596A" w:rsidRDefault="000621BA" w:rsidP="00137770">
            <w:pPr>
              <w:spacing w:line="384" w:lineRule="auto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4"/>
                <w:szCs w:val="30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1. 개발배경 및 목적</w:t>
            </w:r>
          </w:p>
          <w:p w14:paraId="0EE34115" w14:textId="77777777" w:rsidR="00F44D58" w:rsidRPr="001A734B" w:rsidRDefault="006E4DCC" w:rsidP="001A734B">
            <w:pPr>
              <w:spacing w:line="384" w:lineRule="auto"/>
              <w:ind w:firstLineChars="100" w:firstLine="176"/>
              <w:textAlignment w:val="baseline"/>
              <w:rPr>
                <w:rFonts w:ascii="a고딕14" w:eastAsia="a고딕14" w:hAnsi="a고딕14" w:cs="Segoe UI"/>
                <w:color w:val="24292E"/>
              </w:rPr>
            </w:pPr>
            <w:r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MPSec (Multipath Security)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은</w:t>
            </w:r>
            <w:r w:rsidRPr="001A734B">
              <w:rPr>
                <w:rFonts w:ascii="바탕" w:eastAsia="바탕" w:hAnsi="바탕" w:cs="바탕" w:hint="eastAsia"/>
                <w:color w:val="24292E"/>
                <w:shd w:val="clear" w:color="auto" w:fill="FFFFFF"/>
              </w:rPr>
              <w:t> </w:t>
            </w:r>
            <w:r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다중 경로 전송 </w:t>
            </w:r>
            <w:r w:rsidRPr="001A734B">
              <w:rPr>
                <w:rFonts w:ascii="a고딕14" w:eastAsia="a고딕14" w:hAnsi="a고딕14" w:cs="Segoe UI" w:hint="eastAsia"/>
                <w:color w:val="000000" w:themeColor="text1"/>
                <w:shd w:val="clear" w:color="auto" w:fill="FFFFFF"/>
              </w:rPr>
              <w:t>기술인</w:t>
            </w:r>
            <w:r w:rsidRPr="001A734B">
              <w:rPr>
                <w:rFonts w:ascii="바탕" w:eastAsia="바탕" w:hAnsi="바탕" w:cs="바탕" w:hint="eastAsia"/>
                <w:color w:val="000000" w:themeColor="text1"/>
                <w:shd w:val="clear" w:color="auto" w:fill="FFFFFF"/>
              </w:rPr>
              <w:t> </w:t>
            </w:r>
            <w:hyperlink r:id="rId45" w:history="1">
              <w:r w:rsidR="00FF0958" w:rsidRPr="001A734B">
                <w:rPr>
                  <w:rFonts w:ascii="a고딕14" w:eastAsia="a고딕14" w:hAnsi="a고딕14" w:hint="eastAsia"/>
                  <w:color w:val="000000" w:themeColor="text1"/>
                </w:rPr>
                <w:t>M</w:t>
              </w:r>
              <w:r w:rsidR="00FF0958" w:rsidRPr="001A734B">
                <w:rPr>
                  <w:rFonts w:ascii="a고딕14" w:eastAsia="a고딕14" w:hAnsi="a고딕14"/>
                  <w:color w:val="000000" w:themeColor="text1"/>
                </w:rPr>
                <w:t>PTCP</w:t>
              </w:r>
              <w:r w:rsidRPr="001A734B">
                <w:rPr>
                  <w:rStyle w:val="a8"/>
                  <w:rFonts w:ascii="a고딕14" w:eastAsia="a고딕14" w:hAnsi="a고딕14" w:cs="Segoe UI" w:hint="eastAsia"/>
                  <w:color w:val="000000" w:themeColor="text1"/>
                  <w:u w:val="none"/>
                  <w:shd w:val="clear" w:color="auto" w:fill="FFFFFF"/>
                </w:rPr>
                <w:t xml:space="preserve"> 프로토콜을</w:t>
              </w:r>
            </w:hyperlink>
            <w:r w:rsidRPr="001A734B">
              <w:rPr>
                <w:rFonts w:ascii="바탕" w:eastAsia="바탕" w:hAnsi="바탕" w:cs="바탕" w:hint="eastAsia"/>
                <w:color w:val="000000" w:themeColor="text1"/>
                <w:shd w:val="clear" w:color="auto" w:fill="FFFFFF"/>
              </w:rPr>
              <w:t> </w:t>
            </w:r>
            <w:r w:rsidRPr="001A734B">
              <w:rPr>
                <w:rFonts w:ascii="a고딕14" w:eastAsia="a고딕14" w:hAnsi="a고딕14" w:cs="Segoe UI" w:hint="eastAsia"/>
                <w:color w:val="000000" w:themeColor="text1"/>
                <w:shd w:val="clear" w:color="auto" w:fill="FFFFFF"/>
              </w:rPr>
              <w:t>사용하여</w:t>
            </w:r>
            <w:r w:rsidR="00A75A17" w:rsidRPr="001A734B">
              <w:rPr>
                <w:rFonts w:ascii="a고딕14" w:eastAsia="a고딕14" w:hAnsi="a고딕14" w:cs="Segoe UI" w:hint="eastAsia"/>
                <w:color w:val="000000" w:themeColor="text1"/>
                <w:shd w:val="clear" w:color="auto" w:fill="FFFFFF"/>
              </w:rPr>
              <w:t xml:space="preserve"> 고신뢰,</w:t>
            </w:r>
            <w:r w:rsidR="00A75A17" w:rsidRPr="001A734B">
              <w:rPr>
                <w:rFonts w:ascii="a고딕14" w:eastAsia="a고딕14" w:hAnsi="a고딕14" w:cs="Segoe UI"/>
                <w:color w:val="000000" w:themeColor="text1"/>
                <w:shd w:val="clear" w:color="auto" w:fill="FFFFFF"/>
              </w:rPr>
              <w:t xml:space="preserve"> </w:t>
            </w:r>
            <w:r w:rsidR="00A75A17" w:rsidRPr="001A734B">
              <w:rPr>
                <w:rFonts w:ascii="a고딕14" w:eastAsia="a고딕14" w:hAnsi="a고딕14" w:cs="Segoe UI" w:hint="eastAsia"/>
                <w:color w:val="000000" w:themeColor="text1"/>
                <w:shd w:val="clear" w:color="auto" w:fill="FFFFFF"/>
              </w:rPr>
              <w:t>고생존성을 지원하여</w:t>
            </w:r>
            <w:r w:rsidRPr="001A734B">
              <w:rPr>
                <w:rFonts w:ascii="a고딕14" w:eastAsia="a고딕14" w:hAnsi="a고딕14" w:cs="Segoe UI" w:hint="eastAsia"/>
                <w:color w:val="000000" w:themeColor="text1"/>
                <w:shd w:val="clear" w:color="auto" w:fill="FFFFFF"/>
              </w:rPr>
              <w:t xml:space="preserve"> </w:t>
            </w:r>
            <w:r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네트워크 장애 상황에 효과적으로 대처할 수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</w:t>
            </w:r>
            <w:r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있는 매우 안정적인 네트워킹을 제공합니다.</w:t>
            </w:r>
            <w:r w:rsidR="00F44D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다중 경로 전송 기술은 사용처나 활용방안이 명확하며,</w:t>
            </w:r>
            <w:r w:rsidR="00FF0958"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잘 활용할 수만 있다면 정말 다양한 기술과 연관되어 사용할 수 있다고 생각했습니다.</w:t>
            </w:r>
            <w:r w:rsidR="00FF0958"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그러나 커널 컴파일 및 </w:t>
            </w:r>
            <w:r w:rsidR="00FF0958"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Linux System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의 세부 설정,</w:t>
            </w:r>
            <w:r w:rsidR="00FF0958"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매우 적은 양의 레퍼런스 눈에 보이지 않는 네트워크 인터페이스의 대역폭 측정,</w:t>
            </w:r>
            <w:r w:rsidR="00FF0958"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실제로 연결되었는지 확인하는 방법 모두 네트워크 엔지니어가 아니라면 활용하기 매우 힘든</w:t>
            </w:r>
            <w:r w:rsidR="00A75A17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상태였습니다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.</w:t>
            </w:r>
            <w:r w:rsidR="00FF0958"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실제로 다양한 대기업에서는 </w:t>
            </w:r>
            <w:r w:rsidR="00A75A17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다중 경로 전송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기술을 활용하여 이미 여러 기술들을 </w:t>
            </w:r>
            <w:r w:rsidR="00A75A17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더 강력하게 사용하고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있지만</w:t>
            </w:r>
            <w:r w:rsidR="00A75A17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,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</w:t>
            </w:r>
            <w:r w:rsidR="00A75A17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일반 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개발자 개개인에게는 정말 생소</w:t>
            </w:r>
            <w:r w:rsidR="00A75A17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하고 접근하기 어려운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기술이었습니다.</w:t>
            </w:r>
            <w:r w:rsidR="00FF0958"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 w:rsidR="00FF0958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본 프로젝트는 오픈소스 철학에 맞게 강력한 기술을 누구나 쉽게 사용할 수 있도록 구성하여 해당 원천 기술을 바탕으로 다양한 프로젝트들을 만들고자 하였습니다</w:t>
            </w:r>
            <w:r w:rsidR="00A75A17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.</w:t>
            </w:r>
          </w:p>
          <w:p w14:paraId="545C4231" w14:textId="77777777" w:rsidR="002951F9" w:rsidRPr="006C43A7" w:rsidRDefault="002951F9" w:rsidP="00137770">
            <w:pPr>
              <w:spacing w:line="384" w:lineRule="auto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4"/>
                <w:shd w:val="clear" w:color="auto" w:fill="FFFFFF"/>
              </w:rPr>
            </w:pPr>
          </w:p>
          <w:p w14:paraId="40B5D882" w14:textId="77777777" w:rsidR="000621BA" w:rsidRPr="00C0596A" w:rsidRDefault="000621BA" w:rsidP="00137770">
            <w:pPr>
              <w:spacing w:line="384" w:lineRule="auto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2. 개발환경 및 개발언어</w:t>
            </w:r>
          </w:p>
          <w:p w14:paraId="1B3FBA90" w14:textId="77777777" w:rsidR="0091402C" w:rsidRPr="00C0596A" w:rsidRDefault="0091402C" w:rsidP="001A734B">
            <w:pPr>
              <w:spacing w:line="384" w:lineRule="auto"/>
              <w:ind w:firstLineChars="100" w:firstLine="194"/>
              <w:textAlignment w:val="baseline"/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2</w:t>
            </w:r>
            <w:r w:rsidRPr="00C0596A"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 xml:space="preserve">.1 </w:t>
            </w: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개발환경</w:t>
            </w:r>
          </w:p>
          <w:p w14:paraId="76E4D6CA" w14:textId="4FB56851" w:rsidR="0091402C" w:rsidRPr="001A734B" w:rsidRDefault="000D2849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- </w:t>
            </w:r>
            <w:r w:rsidR="0091402C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Linux Ubuntu 16.04</w:t>
            </w:r>
            <w:r w:rsidR="00A639C4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, MPTCP Protocol</w:t>
            </w:r>
          </w:p>
          <w:p w14:paraId="4410F13A" w14:textId="77777777" w:rsidR="000D2849" w:rsidRPr="001A734B" w:rsidRDefault="000D2849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- Docker</w:t>
            </w:r>
          </w:p>
          <w:p w14:paraId="590322FF" w14:textId="77777777" w:rsidR="000D2849" w:rsidRPr="001A734B" w:rsidRDefault="000D2849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- Tomcat 8.5</w:t>
            </w:r>
          </w:p>
          <w:p w14:paraId="6862842D" w14:textId="77777777" w:rsidR="000D2849" w:rsidRPr="001A734B" w:rsidRDefault="000D2849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- </w:t>
            </w:r>
            <w:r w:rsidR="00FC4DFD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FF</w:t>
            </w: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Server, </w:t>
            </w:r>
            <w:r w:rsidR="00FC4DFD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FFM</w:t>
            </w: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peg</w:t>
            </w:r>
            <w:r w:rsidR="005B261E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, IPSec</w:t>
            </w:r>
          </w:p>
          <w:p w14:paraId="26758FA3" w14:textId="77777777" w:rsidR="00B77FFD" w:rsidRPr="006C43A7" w:rsidRDefault="00B77FFD" w:rsidP="00B77FFD">
            <w:pPr>
              <w:spacing w:line="384" w:lineRule="auto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</w:p>
          <w:p w14:paraId="0714192A" w14:textId="77777777" w:rsidR="0091402C" w:rsidRPr="00C0596A" w:rsidRDefault="0091402C" w:rsidP="001A734B">
            <w:pPr>
              <w:spacing w:line="384" w:lineRule="auto"/>
              <w:ind w:firstLineChars="100" w:firstLine="194"/>
              <w:textAlignment w:val="baseline"/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2</w:t>
            </w:r>
            <w:r w:rsidRPr="00C0596A"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>.</w:t>
            </w: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2</w:t>
            </w:r>
            <w:r w:rsidRPr="00C0596A"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 xml:space="preserve"> </w:t>
            </w: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개발언어</w:t>
            </w:r>
          </w:p>
          <w:p w14:paraId="29161589" w14:textId="77777777" w:rsidR="00D9254A" w:rsidRPr="001A734B" w:rsidRDefault="00D9254A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- </w:t>
            </w:r>
            <w:r w:rsidR="00B77FFD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C, C++</w:t>
            </w:r>
            <w:r w:rsidR="000E212B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(Kernel, System Query API)</w:t>
            </w:r>
          </w:p>
          <w:p w14:paraId="4F44E1DD" w14:textId="77777777" w:rsidR="0091402C" w:rsidRPr="001A734B" w:rsidRDefault="00D9254A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-</w:t>
            </w:r>
            <w:r w:rsidR="000E212B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HTML/CSS/JS</w:t>
            </w:r>
            <w:r w:rsidR="00B77FFD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, </w:t>
            </w: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Java</w:t>
            </w:r>
            <w:r w:rsidR="000E212B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(Web Application</w:t>
            </w:r>
            <w:r w:rsidR="000D2849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Front-End, Back-End</w:t>
            </w:r>
            <w:r w:rsidR="000E212B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  <w:p w14:paraId="2099C4DD" w14:textId="77777777" w:rsidR="000E212B" w:rsidRPr="001A734B" w:rsidRDefault="000E212B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- Roff, Markdown (Documentation)</w:t>
            </w:r>
          </w:p>
          <w:p w14:paraId="46220323" w14:textId="77777777" w:rsidR="00D9254A" w:rsidRDefault="00D9254A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- Shell Script, 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DSLDomain</w:t>
            </w: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S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pecific</w:t>
            </w: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Language</w:t>
            </w:r>
            <w:r w:rsidR="000D2849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(DevOps)</w:t>
            </w:r>
          </w:p>
          <w:p w14:paraId="0BD6371E" w14:textId="77777777" w:rsidR="002951F9" w:rsidRPr="006C43A7" w:rsidRDefault="002951F9" w:rsidP="002951F9">
            <w:pPr>
              <w:spacing w:line="384" w:lineRule="auto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</w:p>
          <w:p w14:paraId="0CA88FCF" w14:textId="77777777" w:rsidR="000621BA" w:rsidRPr="00C0596A" w:rsidRDefault="000621BA" w:rsidP="00137770">
            <w:pPr>
              <w:spacing w:line="384" w:lineRule="auto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3. 시스템 구성 및 아키텍처</w:t>
            </w:r>
          </w:p>
          <w:p w14:paraId="39A1B950" w14:textId="77777777" w:rsidR="008D7E34" w:rsidRPr="00C0596A" w:rsidRDefault="003669EE" w:rsidP="001A734B">
            <w:pPr>
              <w:spacing w:line="384" w:lineRule="auto"/>
              <w:ind w:firstLineChars="100" w:firstLine="194"/>
              <w:textAlignment w:val="baseline"/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3</w:t>
            </w:r>
            <w:r w:rsidRPr="00C0596A"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>.</w:t>
            </w: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1</w:t>
            </w:r>
            <w:r w:rsidRPr="00C0596A"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 xml:space="preserve"> </w:t>
            </w: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Testbed 구축 환경</w:t>
            </w:r>
          </w:p>
          <w:p w14:paraId="0C4F05FC" w14:textId="3C7F579A" w:rsidR="000621BA" w:rsidRPr="001A734B" w:rsidRDefault="008D7E34" w:rsidP="001A734B">
            <w:pPr>
              <w:spacing w:line="384" w:lineRule="auto"/>
              <w:ind w:firstLineChars="200" w:firstLine="35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 w:val="24"/>
                <w:szCs w:val="30"/>
              </w:rPr>
            </w:pPr>
            <w:r w:rsidRPr="001A734B">
              <w:rPr>
                <w:rFonts w:ascii="a고딕14" w:eastAsia="a고딕14" w:hAnsi="a고딕14" w:cs="Segoe UI"/>
                <w:color w:val="24292E"/>
                <w:kern w:val="0"/>
                <w:sz w:val="2"/>
                <w:szCs w:val="30"/>
                <w:shd w:val="clear" w:color="auto" w:fill="FFFFFF"/>
              </w:rPr>
              <w:lastRenderedPageBreak/>
              <w:t xml:space="preserve"> </w:t>
            </w:r>
            <w:r w:rsidR="003669EE" w:rsidRPr="001A734B">
              <w:rPr>
                <w:rFonts w:ascii="a고딕14" w:eastAsia="a고딕14" w:hAnsi="a고딕14" w:cs="굴림"/>
                <w:noProof/>
                <w:color w:val="000000"/>
                <w:kern w:val="0"/>
                <w:sz w:val="24"/>
                <w:szCs w:val="30"/>
                <w:shd w:val="clear" w:color="auto" w:fill="FFFFFF"/>
              </w:rPr>
              <mc:AlternateContent>
                <mc:Choice Requires="wpg">
                  <w:drawing>
                    <wp:inline distT="0" distB="0" distL="0" distR="0" wp14:anchorId="585F69E9" wp14:editId="176A8FDD">
                      <wp:extent cx="5981700" cy="2956458"/>
                      <wp:effectExtent l="0" t="0" r="0" b="0"/>
                      <wp:docPr id="4" name="그룹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81700" cy="2956458"/>
                                <a:chOff x="2" y="2"/>
                                <a:chExt cx="11191535" cy="5659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277" b="2109"/>
                                <a:stretch/>
                              </pic:blipFill>
                              <pic:spPr bwMode="auto">
                                <a:xfrm>
                                  <a:off x="2" y="2"/>
                                  <a:ext cx="11191535" cy="55867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bg2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pic:spPr>
                            </pic:pic>
                            <wps:wsp>
                              <wps:cNvPr id="6" name="직사각형 6"/>
                              <wps:cNvSpPr/>
                              <wps:spPr>
                                <a:xfrm>
                                  <a:off x="194767" y="5443438"/>
                                  <a:ext cx="1584176" cy="2160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D7D4961" w14:textId="77777777" w:rsidR="003669EE" w:rsidRDefault="003669EE" w:rsidP="003669EE"/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5F69E9" id="그룹 4" o:spid="_x0000_s1026" style="width:471pt;height:232.8pt;mso-position-horizontal-relative:char;mso-position-vertical-relative:line" coordorigin="" coordsize="111915,56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">
                      <v:shape id="Picture 2" o:spid="_x0000_s1027" type="#_x0000_t75" style="position:absolute;width:111915;height:55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" fillcolor="#5b9bd5 [3204]" strokecolor="black [3213]">
                        <v:imagedata r:id="rId47" o:title="" cropbottom="1382f" cropright="837f"/>
                        <v:shadow color="#e7e6e6 [3214]"/>
                      </v:shape>
                      <v:rect id="직사각형 6" o:spid="_x0000_s1028" style="position:absolute;left:1947;top:54434;width:15842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" fillcolor="white [3212]" stroked="f" strokeweight="1pt">
                        <v:textbox>
                          <w:txbxContent>
                            <w:p w14:paraId="5D7D4961" w14:textId="77777777" w:rsidR="003669EE" w:rsidRDefault="003669EE" w:rsidP="003669EE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14:paraId="4EA558CE" w14:textId="5564E1C5" w:rsidR="00267492" w:rsidRPr="001A734B" w:rsidRDefault="007E63CB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Segoe UI"/>
                <w:color w:val="24292E"/>
                <w:shd w:val="clear" w:color="auto" w:fill="FFFFFF"/>
              </w:rPr>
            </w:pP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PC1과 PC2에 </w:t>
            </w:r>
            <w:r w:rsidR="00DC128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M</w:t>
            </w:r>
            <w:r w:rsidR="00DC128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PSec Auto Kernel Pacth Script</w:t>
            </w:r>
            <w:r w:rsidR="00DC128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를 이용하여 </w:t>
            </w:r>
            <w:r w:rsidR="00B5562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M</w:t>
            </w:r>
            <w:r w:rsidR="00B5562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PTCP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 w:rsidR="00B5562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K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ernel을 부팅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합니다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. 먼저 Multi Path 동작 확인의 경우, PC2에서 동영상 파일을 PC1으로 가져와 FFMpeg와 FFServer를 통해 WebM 코덱으로 인코딩하여 브라우저에 실시간으로 스트리밍 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합니다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. 1초마다 PC1의 각 인터페이스 대역폭을 측정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합니다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. 측정한 데이터를 Chart JS를 이용해 그래프로 그려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줍니다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. Single Path일 때와 Multi Path일 때의 대역폭 현황을 실시간으로 확인할 수 있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습니다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. 두 번째 IPSec 동작 확인의 경우, PC1에서 PC2의 해당 파일을 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F</w:t>
            </w:r>
            <w:r w:rsidR="007C706E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TP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프로토콜을 이용해 가져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옵니다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. 구현한 Packet Capture Program과 Shell Script 코드를 동작시켜 Packet의 내용을 캡쳐하여 브라우저에 보여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줍니다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. IPSec이 동작된 경우 암호화된 Packet을 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보여주며,</w:t>
            </w:r>
            <w:r w:rsidR="007C706E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 w:rsidRPr="001A734B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아닐 경우 해당 데이터의 내용이 그대로 나오는 것을 확인할 수 </w:t>
            </w:r>
            <w:r w:rsidR="007C706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있습니다.</w:t>
            </w:r>
          </w:p>
          <w:p w14:paraId="384CC2E2" w14:textId="77777777" w:rsidR="007E63CB" w:rsidRPr="006C43A7" w:rsidRDefault="007E63CB" w:rsidP="001A734B">
            <w:pPr>
              <w:spacing w:line="384" w:lineRule="auto"/>
              <w:ind w:firstLineChars="100" w:firstLine="106"/>
              <w:textAlignment w:val="baseline"/>
              <w:rPr>
                <w:rFonts w:ascii="a고딕14" w:eastAsia="a고딕14" w:hAnsi="a고딕14" w:cs="굴림"/>
                <w:b/>
                <w:bCs/>
                <w:color w:val="000000" w:themeColor="text1"/>
                <w:kern w:val="0"/>
                <w:sz w:val="12"/>
                <w:szCs w:val="12"/>
                <w:shd w:val="clear" w:color="auto" w:fill="FFFFFF"/>
              </w:rPr>
            </w:pPr>
          </w:p>
          <w:p w14:paraId="73DD2F17" w14:textId="77777777" w:rsidR="003669EE" w:rsidRPr="00C0596A" w:rsidRDefault="003669EE" w:rsidP="001A734B">
            <w:pPr>
              <w:spacing w:line="384" w:lineRule="auto"/>
              <w:ind w:firstLineChars="100" w:firstLine="194"/>
              <w:textAlignment w:val="baseline"/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3</w:t>
            </w:r>
            <w:r w:rsidRPr="00C0596A"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>.</w:t>
            </w: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2</w:t>
            </w:r>
            <w:r w:rsidRPr="00C0596A"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 xml:space="preserve"> </w:t>
            </w:r>
            <w:r w:rsidR="00456F84"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DevOps 자동화 스크립트 동작 과정</w:t>
            </w:r>
          </w:p>
          <w:p w14:paraId="07648124" w14:textId="77777777" w:rsidR="003669EE" w:rsidRPr="001A734B" w:rsidRDefault="00CC5B69" w:rsidP="00137770">
            <w:pPr>
              <w:spacing w:line="384" w:lineRule="auto"/>
              <w:textAlignment w:val="baseline"/>
              <w:rPr>
                <w:rFonts w:ascii="a고딕14" w:eastAsia="a고딕14" w:hAnsi="a고딕14" w:cs="굴림"/>
                <w:b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/>
                <w:b/>
                <w:bCs/>
                <w:noProof/>
                <w:color w:val="000000"/>
                <w:kern w:val="0"/>
                <w:sz w:val="24"/>
                <w:szCs w:val="30"/>
                <w:shd w:val="clear" w:color="auto" w:fill="FFFFFF"/>
              </w:rPr>
              <mc:AlternateContent>
                <mc:Choice Requires="wpg">
                  <w:drawing>
                    <wp:inline distT="0" distB="0" distL="0" distR="0" wp14:anchorId="3E087FD2" wp14:editId="2E8590FA">
                      <wp:extent cx="6126480" cy="2909983"/>
                      <wp:effectExtent l="0" t="0" r="7620" b="5080"/>
                      <wp:docPr id="8" name="그룹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26480" cy="2909983"/>
                                <a:chOff x="0" y="2"/>
                                <a:chExt cx="12093846" cy="57451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663" b="6845"/>
                                <a:stretch/>
                              </pic:blipFill>
                              <pic:spPr bwMode="auto">
                                <a:xfrm>
                                  <a:off x="0" y="2"/>
                                  <a:ext cx="12093846" cy="5476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chemeClr val="bg2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pic:spPr>
                            </pic:pic>
                            <wps:wsp>
                              <wps:cNvPr id="10" name="직사각형 10"/>
                              <wps:cNvSpPr/>
                              <wps:spPr>
                                <a:xfrm>
                                  <a:off x="325835" y="5385147"/>
                                  <a:ext cx="2808312" cy="360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0AE008" w14:textId="77777777" w:rsidR="00CC5B69" w:rsidRDefault="00CC5B69" w:rsidP="00CC5B69"/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087FD2" id="그룹 7" o:spid="_x0000_s1029" style="width:482.4pt;height:229.15pt;mso-position-horizontal-relative:char;mso-position-vertical-relative:line" coordorigin="" coordsize="120938,57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">
                      <v:shape id="Picture 3" o:spid="_x0000_s1030" type="#_x0000_t75" style="position:absolute;width:120938;height:5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" fillcolor="#5b9bd5 [3204]" strokecolor="black [3213]">
                        <v:imagedata r:id="rId49" o:title="" cropbottom="4486f" cropright="435f"/>
                        <v:shadow color="#e7e6e6 [3214]"/>
                      </v:shape>
                      <v:rect id="직사각형 10" o:spid="_x0000_s1031" style="position:absolute;left:3258;top:53851;width:28083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" fillcolor="white [3212]" stroked="f" strokeweight="1pt">
                        <v:textbox>
                          <w:txbxContent>
                            <w:p w14:paraId="0D0AE008" w14:textId="77777777" w:rsidR="00CC5B69" w:rsidRDefault="00CC5B69" w:rsidP="00CC5B69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14:paraId="35BAF841" w14:textId="31B03115" w:rsidR="00BB3ECB" w:rsidRPr="0062312E" w:rsidRDefault="0062312E" w:rsidP="0062312E">
            <w:pPr>
              <w:pStyle w:val="a4"/>
              <w:numPr>
                <w:ilvl w:val="0"/>
                <w:numId w:val="13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b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62312E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MPSec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프로젝트를 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Github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에서 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Clone</w:t>
            </w:r>
            <w:r w:rsidR="003B1F6F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합니다.</w:t>
            </w:r>
          </w:p>
          <w:p w14:paraId="0E8E69A0" w14:textId="00A98CCF" w:rsidR="0062312E" w:rsidRPr="0062312E" w:rsidRDefault="0062312E" w:rsidP="0062312E">
            <w:pPr>
              <w:pStyle w:val="a4"/>
              <w:numPr>
                <w:ilvl w:val="0"/>
                <w:numId w:val="13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b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M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PSec Auto Kernel Patch Script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를 이용하여 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Advanced Ubuntu Kernel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을 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Patch </w:t>
            </w:r>
            <w:r w:rsidR="003B1F6F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합니다.</w:t>
            </w:r>
          </w:p>
          <w:p w14:paraId="4E132A19" w14:textId="304E1BED" w:rsidR="0062312E" w:rsidRPr="0062312E" w:rsidRDefault="0062312E" w:rsidP="0062312E">
            <w:pPr>
              <w:pStyle w:val="a4"/>
              <w:numPr>
                <w:ilvl w:val="0"/>
                <w:numId w:val="13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b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Github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에서 확인할 수 있는 D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ocker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명령어를 통해 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Docker Image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를 다운받고 실행</w:t>
            </w:r>
            <w:r w:rsidR="003B1F6F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합니다.</w:t>
            </w:r>
          </w:p>
          <w:p w14:paraId="60D2959A" w14:textId="1944FA2E" w:rsidR="008907D4" w:rsidRPr="008D2B4C" w:rsidRDefault="007C706E" w:rsidP="00137770">
            <w:pPr>
              <w:pStyle w:val="a4"/>
              <w:numPr>
                <w:ilvl w:val="0"/>
                <w:numId w:val="13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b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각종 P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ackage 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및 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Kernel </w:t>
            </w:r>
            <w:r w:rsidR="0062312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설정이 완료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된 이미지를 통해</w:t>
            </w:r>
            <w:r w:rsidR="0062312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</w:t>
            </w:r>
            <w:r w:rsidR="0062312E"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Dashboard</w:t>
            </w:r>
            <w:r w:rsidR="0062312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를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>localhost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에서</w:t>
            </w:r>
            <w:r w:rsidR="0062312E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사용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할 수 있</w:t>
            </w:r>
            <w:r w:rsidR="003B1F6F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습니다.</w:t>
            </w:r>
          </w:p>
          <w:p w14:paraId="09C2136F" w14:textId="5FA7A122" w:rsidR="000621BA" w:rsidRPr="00C0596A" w:rsidRDefault="000621BA" w:rsidP="00137770">
            <w:pPr>
              <w:spacing w:line="384" w:lineRule="auto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4"/>
                <w:szCs w:val="30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lastRenderedPageBreak/>
              <w:t>4. 프로젝트 주요기능</w:t>
            </w:r>
          </w:p>
          <w:p w14:paraId="75703EAC" w14:textId="77777777" w:rsidR="00A75A17" w:rsidRPr="001A734B" w:rsidRDefault="00A75A17" w:rsidP="001A734B">
            <w:pPr>
              <w:spacing w:line="384" w:lineRule="auto"/>
              <w:ind w:firstLineChars="100" w:firstLine="176"/>
              <w:textAlignment w:val="baseline"/>
              <w:rPr>
                <w:rFonts w:ascii="a고딕14" w:eastAsia="a고딕14" w:hAnsi="a고딕14" w:cs="Segoe UI"/>
                <w:color w:val="24292E"/>
                <w:shd w:val="clear" w:color="auto" w:fill="FFFFFF"/>
              </w:rPr>
            </w:pPr>
            <w:r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구체적인 핵심 기능</w:t>
            </w:r>
            <w:r w:rsidR="003C11B5"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은</w:t>
            </w:r>
            <w:r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아래와 같이 5가지가 있습니다.</w:t>
            </w:r>
          </w:p>
          <w:p w14:paraId="6E2132E9" w14:textId="77777777" w:rsidR="00A75A17" w:rsidRPr="001A734B" w:rsidRDefault="00A75A17" w:rsidP="00A75A17">
            <w:pPr>
              <w:widowControl/>
              <w:numPr>
                <w:ilvl w:val="0"/>
                <w:numId w:val="8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Style w:val="a9"/>
                <w:rFonts w:ascii="a고딕14" w:eastAsia="a고딕14" w:hAnsi="a고딕14" w:cs="Segoe UI"/>
                <w:b w:val="0"/>
                <w:bCs w:val="0"/>
                <w:color w:val="000000" w:themeColor="text1"/>
              </w:rPr>
            </w:pPr>
            <w:r w:rsidRPr="001A734B">
              <w:rPr>
                <w:rStyle w:val="a9"/>
                <w:rFonts w:ascii="a고딕14" w:eastAsia="a고딕14" w:hAnsi="a고딕14" w:hint="eastAsia"/>
                <w:b w:val="0"/>
                <w:bCs w:val="0"/>
                <w:color w:val="000000" w:themeColor="text1"/>
              </w:rPr>
              <w:t xml:space="preserve">MPSec의 Auto </w:t>
            </w:r>
            <w:r w:rsidRPr="001A734B">
              <w:rPr>
                <w:rStyle w:val="a9"/>
                <w:rFonts w:ascii="a고딕14" w:eastAsia="a고딕14" w:hAnsi="a고딕14" w:cs="Segoe UI" w:hint="eastAsia"/>
                <w:b w:val="0"/>
                <w:bCs w:val="0"/>
                <w:color w:val="000000" w:themeColor="text1"/>
              </w:rPr>
              <w:t xml:space="preserve">커널 </w:t>
            </w:r>
            <w:r w:rsidRPr="001A734B">
              <w:rPr>
                <w:rStyle w:val="a9"/>
                <w:rFonts w:ascii="a고딕14" w:eastAsia="a고딕14" w:hAnsi="a고딕14" w:hint="eastAsia"/>
                <w:b w:val="0"/>
                <w:bCs w:val="0"/>
                <w:color w:val="000000" w:themeColor="text1"/>
              </w:rPr>
              <w:t>패치 스크립트를 통해 어려운 MPTCP 커널 환경을 단한번의 클릭으로 구성할 수 있습니다.</w:t>
            </w:r>
          </w:p>
          <w:p w14:paraId="0AAAFA2D" w14:textId="77777777" w:rsidR="00A75A17" w:rsidRPr="001A734B" w:rsidRDefault="00A75A17" w:rsidP="00A75A17">
            <w:pPr>
              <w:widowControl/>
              <w:numPr>
                <w:ilvl w:val="0"/>
                <w:numId w:val="8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a고딕14" w:eastAsia="a고딕14" w:hAnsi="a고딕14" w:cs="Segoe UI"/>
                <w:b/>
                <w:bCs/>
                <w:color w:val="24292E"/>
              </w:rPr>
            </w:pPr>
            <w:r w:rsidRPr="001A734B">
              <w:rPr>
                <w:rStyle w:val="a9"/>
                <w:rFonts w:ascii="a고딕14" w:eastAsia="a고딕14" w:hAnsi="a고딕14" w:cs="Segoe UI" w:hint="eastAsia"/>
                <w:b w:val="0"/>
                <w:bCs w:val="0"/>
                <w:color w:val="24292E"/>
              </w:rPr>
              <w:t>실시간 모니터링 어플리케이션 및 인터페이스 설정과 같은 환경 설정을 Docker를 통해 매우 간단히 사용할 수 있으며 관리됩니다.</w:t>
            </w:r>
          </w:p>
          <w:p w14:paraId="5C4C489E" w14:textId="77777777" w:rsidR="00A75A17" w:rsidRPr="001A734B" w:rsidRDefault="00A75A17" w:rsidP="00A75A17">
            <w:pPr>
              <w:widowControl/>
              <w:numPr>
                <w:ilvl w:val="0"/>
                <w:numId w:val="8"/>
              </w:numPr>
              <w:shd w:val="clear" w:color="auto" w:fill="FFFFFF"/>
              <w:wordWrap/>
              <w:autoSpaceDE/>
              <w:autoSpaceDN/>
              <w:spacing w:afterAutospacing="1"/>
              <w:jc w:val="left"/>
              <w:rPr>
                <w:rFonts w:ascii="a고딕14" w:eastAsia="a고딕14" w:hAnsi="a고딕14" w:cs="Segoe UI"/>
                <w:color w:val="24292E"/>
              </w:rPr>
            </w:pPr>
            <w:r w:rsidRPr="001A734B">
              <w:rPr>
                <w:rFonts w:ascii="a고딕14" w:eastAsia="a고딕14" w:hAnsi="a고딕14" w:cs="Segoe UI" w:hint="eastAsia"/>
                <w:color w:val="24292E"/>
              </w:rPr>
              <w:t>실시간 모니터링을</w:t>
            </w:r>
            <w:r w:rsidRPr="001A734B">
              <w:rPr>
                <w:rFonts w:ascii="바탕" w:eastAsia="바탕" w:hAnsi="바탕" w:cs="바탕" w:hint="eastAsia"/>
                <w:color w:val="24292E"/>
              </w:rPr>
              <w:t> </w:t>
            </w:r>
            <w:r w:rsidRPr="001A734B">
              <w:rPr>
                <w:rStyle w:val="HTML"/>
                <w:rFonts w:ascii="a고딕14" w:eastAsia="a고딕14" w:hAnsi="a고딕14" w:hint="eastAsia"/>
                <w:color w:val="24292E"/>
                <w:sz w:val="20"/>
                <w:szCs w:val="20"/>
              </w:rPr>
              <w:t>Dashboard</w:t>
            </w:r>
            <w:r w:rsidRPr="001A734B">
              <w:rPr>
                <w:rFonts w:ascii="a고딕14" w:eastAsia="a고딕14" w:hAnsi="a고딕14" w:cs="Segoe UI" w:hint="eastAsia"/>
                <w:color w:val="24292E"/>
              </w:rPr>
              <w:t xml:space="preserve">통해 사용자가 효과적으로 관리할 수 </w:t>
            </w:r>
            <w:r w:rsidRPr="001A734B">
              <w:rPr>
                <w:rFonts w:ascii="MS Gothic" w:eastAsia="MS Gothic" w:hAnsi="MS Gothic" w:cs="MS Gothic" w:hint="eastAsia"/>
                <w:color w:val="24292E"/>
              </w:rPr>
              <w:t>​​</w:t>
            </w:r>
            <w:r w:rsidRPr="001A734B">
              <w:rPr>
                <w:rFonts w:ascii="a고딕14" w:eastAsia="a고딕14" w:hAnsi="a고딕14" w:cs="-윤고딕310" w:hint="eastAsia"/>
                <w:color w:val="24292E"/>
              </w:rPr>
              <w:t>있습니다</w:t>
            </w:r>
            <w:r w:rsidRPr="001A734B">
              <w:rPr>
                <w:rFonts w:ascii="a고딕14" w:eastAsia="a고딕14" w:hAnsi="a고딕14" w:cs="Segoe UI" w:hint="eastAsia"/>
                <w:color w:val="24292E"/>
              </w:rPr>
              <w:t>.</w:t>
            </w:r>
          </w:p>
          <w:p w14:paraId="758ABF0B" w14:textId="77777777" w:rsidR="00A75A17" w:rsidRPr="001A734B" w:rsidRDefault="00A75A17" w:rsidP="00A75A17">
            <w:pPr>
              <w:widowControl/>
              <w:numPr>
                <w:ilvl w:val="0"/>
                <w:numId w:val="8"/>
              </w:numPr>
              <w:shd w:val="clear" w:color="auto" w:fill="FFFFFF"/>
              <w:wordWrap/>
              <w:autoSpaceDE/>
              <w:autoSpaceDN/>
              <w:spacing w:afterAutospacing="1"/>
              <w:jc w:val="left"/>
              <w:rPr>
                <w:rFonts w:ascii="a고딕14" w:eastAsia="a고딕14" w:hAnsi="a고딕14" w:cs="Segoe UI"/>
                <w:color w:val="24292E"/>
              </w:rPr>
            </w:pPr>
            <w:r w:rsidRPr="001A734B">
              <w:rPr>
                <w:rFonts w:ascii="a고딕14" w:eastAsia="a고딕14" w:hAnsi="a고딕14" w:cs="Segoe UI" w:hint="eastAsia"/>
                <w:color w:val="24292E"/>
              </w:rPr>
              <w:t>패킷은</w:t>
            </w:r>
            <w:r w:rsidRPr="001A734B">
              <w:rPr>
                <w:rFonts w:ascii="바탕" w:eastAsia="바탕" w:hAnsi="바탕" w:cs="바탕" w:hint="eastAsia"/>
                <w:color w:val="24292E"/>
              </w:rPr>
              <w:t> </w:t>
            </w:r>
            <w:r w:rsidRPr="001A734B">
              <w:rPr>
                <w:rStyle w:val="HTML"/>
                <w:rFonts w:ascii="a고딕14" w:eastAsia="a고딕14" w:hAnsi="a고딕14" w:hint="eastAsia"/>
                <w:color w:val="24292E"/>
                <w:sz w:val="20"/>
                <w:szCs w:val="20"/>
              </w:rPr>
              <w:t>IPSec을 통해 보안됩니다.</w:t>
            </w:r>
          </w:p>
          <w:p w14:paraId="66D00D8B" w14:textId="77777777" w:rsidR="00A75A17" w:rsidRPr="001A734B" w:rsidRDefault="00A75A17" w:rsidP="00A75A17">
            <w:pPr>
              <w:widowControl/>
              <w:numPr>
                <w:ilvl w:val="0"/>
                <w:numId w:val="8"/>
              </w:numPr>
              <w:shd w:val="clear" w:color="auto" w:fill="FFFFFF"/>
              <w:wordWrap/>
              <w:autoSpaceDE/>
              <w:autoSpaceDN/>
              <w:spacing w:before="60" w:after="100" w:afterAutospacing="1"/>
              <w:jc w:val="left"/>
              <w:rPr>
                <w:rFonts w:ascii="a고딕14" w:eastAsia="a고딕14" w:hAnsi="a고딕14" w:cs="Segoe UI"/>
                <w:color w:val="24292E"/>
              </w:rPr>
            </w:pPr>
            <w:r w:rsidRPr="001A734B">
              <w:rPr>
                <w:rFonts w:ascii="a고딕14" w:eastAsia="a고딕14" w:hAnsi="a고딕14" w:cs="Segoe UI" w:hint="eastAsia"/>
                <w:color w:val="24292E"/>
              </w:rPr>
              <w:t>유사한 대역폭으로 다중 인터페이스를 통해 통신할 때 네트워크 속도가 향상됩니다.</w:t>
            </w:r>
          </w:p>
          <w:p w14:paraId="56A473C6" w14:textId="77777777" w:rsidR="00A75A17" w:rsidRPr="001A734B" w:rsidRDefault="00A75A17" w:rsidP="00A75A17">
            <w:pPr>
              <w:widowControl/>
              <w:numPr>
                <w:ilvl w:val="0"/>
                <w:numId w:val="8"/>
              </w:numPr>
              <w:shd w:val="clear" w:color="auto" w:fill="FFFFFF"/>
              <w:wordWrap/>
              <w:autoSpaceDE/>
              <w:autoSpaceDN/>
              <w:spacing w:before="60" w:after="100" w:afterAutospacing="1"/>
              <w:jc w:val="left"/>
              <w:rPr>
                <w:rFonts w:ascii="a고딕14" w:eastAsia="a고딕14" w:hAnsi="a고딕14" w:cs="Segoe UI"/>
                <w:color w:val="24292E"/>
              </w:rPr>
            </w:pPr>
            <w:r w:rsidRPr="001A734B">
              <w:rPr>
                <w:rFonts w:ascii="a고딕14" w:eastAsia="a고딕14" w:hAnsi="a고딕14" w:cs="Segoe UI" w:hint="eastAsia"/>
                <w:color w:val="24292E"/>
              </w:rPr>
              <w:t>TCP 프로토콜로 통신이 가능하기 때문에 호환성이 좋습니다.</w:t>
            </w:r>
          </w:p>
          <w:p w14:paraId="7DFA4A71" w14:textId="77777777" w:rsidR="000621BA" w:rsidRPr="001A734B" w:rsidRDefault="000621BA" w:rsidP="00137770">
            <w:pPr>
              <w:spacing w:line="384" w:lineRule="auto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0606D740" w14:textId="77777777" w:rsidR="000621BA" w:rsidRPr="00C0596A" w:rsidRDefault="000621BA" w:rsidP="00137770">
            <w:pPr>
              <w:spacing w:line="384" w:lineRule="auto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4"/>
                <w:szCs w:val="30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4"/>
                <w:szCs w:val="30"/>
                <w:shd w:val="clear" w:color="auto" w:fill="FFFFFF"/>
              </w:rPr>
              <w:t>5. 기대효과 및 활용분야</w:t>
            </w:r>
          </w:p>
          <w:p w14:paraId="4F7C7203" w14:textId="77777777" w:rsidR="000621BA" w:rsidRPr="00C0596A" w:rsidRDefault="00A75A17" w:rsidP="001A734B">
            <w:pPr>
              <w:spacing w:line="384" w:lineRule="auto"/>
              <w:ind w:firstLineChars="100" w:firstLine="194"/>
              <w:textAlignment w:val="baseline"/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5</w:t>
            </w:r>
            <w:r w:rsidRPr="00C0596A">
              <w:rPr>
                <w:rFonts w:ascii="a고딕16" w:eastAsia="a고딕16" w:hAnsi="a고딕16" w:cs="굴림"/>
                <w:bCs/>
                <w:color w:val="000000" w:themeColor="text1"/>
                <w:kern w:val="0"/>
                <w:sz w:val="22"/>
                <w:shd w:val="clear" w:color="auto" w:fill="FFFFFF"/>
              </w:rPr>
              <w:t xml:space="preserve">.1 </w:t>
            </w:r>
            <w:r w:rsidRPr="00C0596A">
              <w:rPr>
                <w:rFonts w:ascii="a고딕16" w:eastAsia="a고딕16" w:hAnsi="a고딕16" w:cs="굴림" w:hint="eastAsia"/>
                <w:bCs/>
                <w:color w:val="000000" w:themeColor="text1"/>
                <w:kern w:val="0"/>
                <w:sz w:val="22"/>
                <w:shd w:val="clear" w:color="auto" w:fill="FFFFFF"/>
              </w:rPr>
              <w:t>기대효과</w:t>
            </w:r>
          </w:p>
          <w:p w14:paraId="1D9300D0" w14:textId="59981795" w:rsidR="00786128" w:rsidRDefault="00786128" w:rsidP="00786128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Segoe UI"/>
                <w:color w:val="24292E"/>
                <w:shd w:val="clear" w:color="auto" w:fill="FFFFFF"/>
              </w:rPr>
            </w:pP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누구나 쉽게 </w:t>
            </w:r>
            <w:r w:rsidRPr="001A734B">
              <w:rPr>
                <w:rFonts w:ascii="a고딕14" w:eastAsia="a고딕14" w:hAnsi="a고딕14" w:cs="Segoe UI" w:hint="eastAsia"/>
                <w:color w:val="000000" w:themeColor="text1"/>
                <w:shd w:val="clear" w:color="auto" w:fill="FFFFFF"/>
              </w:rPr>
              <w:t>고신뢰,</w:t>
            </w:r>
            <w:r w:rsidRPr="001A734B">
              <w:rPr>
                <w:rFonts w:ascii="a고딕14" w:eastAsia="a고딕14" w:hAnsi="a고딕14" w:cs="Segoe UI"/>
                <w:color w:val="000000" w:themeColor="text1"/>
                <w:shd w:val="clear" w:color="auto" w:fill="FFFFFF"/>
              </w:rPr>
              <w:t xml:space="preserve"> </w:t>
            </w:r>
            <w:r w:rsidRPr="001A734B">
              <w:rPr>
                <w:rFonts w:ascii="a고딕14" w:eastAsia="a고딕14" w:hAnsi="a고딕14" w:cs="Segoe UI" w:hint="eastAsia"/>
                <w:color w:val="000000" w:themeColor="text1"/>
                <w:shd w:val="clear" w:color="auto" w:fill="FFFFFF"/>
              </w:rPr>
              <w:t>고생존성을 지원</w:t>
            </w:r>
            <w:r>
              <w:rPr>
                <w:rFonts w:ascii="a고딕14" w:eastAsia="a고딕14" w:hAnsi="a고딕14" w:cs="Segoe UI" w:hint="eastAsia"/>
                <w:color w:val="000000" w:themeColor="text1"/>
                <w:shd w:val="clear" w:color="auto" w:fill="FFFFFF"/>
              </w:rPr>
              <w:t>하여</w:t>
            </w:r>
            <w:r w:rsidRPr="001A734B">
              <w:rPr>
                <w:rFonts w:ascii="a고딕14" w:eastAsia="a고딕14" w:hAnsi="a고딕14" w:cs="Segoe UI" w:hint="eastAsia"/>
                <w:color w:val="000000" w:themeColor="text1"/>
                <w:shd w:val="clear" w:color="auto" w:fill="FFFFFF"/>
              </w:rPr>
              <w:t xml:space="preserve"> </w:t>
            </w:r>
            <w:r w:rsidRPr="001A734B"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네트워크 장애 상황에 효과적으로 대처할 수 있는 매우 안정적인 네트워킹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 xml:space="preserve"> 환경을 단 한번의 클릭으로 구현할 수 있습니다.</w:t>
            </w:r>
            <w:r>
              <w:rPr>
                <w:rFonts w:ascii="a고딕14" w:eastAsia="a고딕14" w:hAnsi="a고딕14" w:cs="Segoe UI"/>
                <w:color w:val="24292E"/>
                <w:shd w:val="clear" w:color="auto" w:fill="FFFFFF"/>
              </w:rPr>
              <w:t xml:space="preserve"> </w:t>
            </w:r>
            <w:r>
              <w:rPr>
                <w:rFonts w:ascii="a고딕14" w:eastAsia="a고딕14" w:hAnsi="a고딕14" w:cs="Segoe UI" w:hint="eastAsia"/>
                <w:color w:val="24292E"/>
                <w:shd w:val="clear" w:color="auto" w:fill="FFFFFF"/>
              </w:rPr>
              <w:t>그로인한 네트워크 개발 영역의 러닝 커브가 낮아짐으로써 좀 더 비즈니스 로직 및 어플리케이션 영역에서 활발한 연구가 이루어질 수 있습니다.</w:t>
            </w:r>
          </w:p>
          <w:p w14:paraId="306E0F1D" w14:textId="77777777" w:rsidR="00786128" w:rsidRPr="00786128" w:rsidRDefault="00786128" w:rsidP="00F74181">
            <w:pPr>
              <w:spacing w:line="384" w:lineRule="auto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</w:p>
          <w:p w14:paraId="427C93FB" w14:textId="77777777" w:rsidR="00A75A17" w:rsidRPr="00C0596A" w:rsidRDefault="00A75A17" w:rsidP="001A734B">
            <w:pPr>
              <w:spacing w:line="384" w:lineRule="auto"/>
              <w:ind w:firstLineChars="100" w:firstLine="194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C0596A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5</w:t>
            </w:r>
            <w:r w:rsidRPr="00C0596A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 xml:space="preserve">.2 </w:t>
            </w:r>
            <w:r w:rsidRPr="00C0596A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활용분야</w:t>
            </w:r>
          </w:p>
          <w:p w14:paraId="4045E990" w14:textId="77777777" w:rsidR="00A75A17" w:rsidRPr="00C0596A" w:rsidRDefault="00A75A17" w:rsidP="00C0596A">
            <w:pPr>
              <w:spacing w:line="384" w:lineRule="auto"/>
              <w:ind w:firstLineChars="200" w:firstLine="387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C0596A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5.2.1 Army</w:t>
            </w:r>
          </w:p>
          <w:p w14:paraId="551E09EF" w14:textId="6453D776" w:rsidR="00A75A17" w:rsidRPr="001A734B" w:rsidRDefault="00A75A17" w:rsidP="001A734B">
            <w:pPr>
              <w:spacing w:line="384" w:lineRule="auto"/>
              <w:ind w:firstLineChars="300" w:firstLine="528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군대와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같이 중요한 서버가 있으며 네트워크가 끊겨서는 안 되는 장소에서 다중 경로 전송을 통해</w:t>
            </w:r>
            <w:r w:rsidR="00D93391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,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만약 하나의 인터페이스가 끊겨도 다른 인터페이스로 데이터를 전송함으로써</w:t>
            </w:r>
            <w:r w:rsidR="00D93391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,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네트워크의 생존성을 증가시킬 수 있</w:t>
            </w:r>
            <w:r w:rsidR="0068653C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습니다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. 또한 IPSec을 통해 보안이 중요한 군시설에 Packet의 내용을 볼 수 없도록 </w:t>
            </w:r>
            <w:r w:rsidR="0068653C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구성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할 수 있</w:t>
            </w:r>
            <w:r w:rsidR="0068653C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습니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</w:t>
            </w:r>
          </w:p>
          <w:p w14:paraId="7C7000BE" w14:textId="77777777" w:rsidR="00A75A17" w:rsidRPr="001A734B" w:rsidRDefault="00A75A17" w:rsidP="00A75A17">
            <w:pPr>
              <w:spacing w:line="384" w:lineRule="auto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6FD980F1" w14:textId="77777777" w:rsidR="00A75A17" w:rsidRPr="00FB30AC" w:rsidRDefault="0028786B" w:rsidP="00FB30AC">
            <w:pPr>
              <w:spacing w:line="384" w:lineRule="auto"/>
              <w:ind w:firstLineChars="200" w:firstLine="387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FB30A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 xml:space="preserve">5.2.2 </w:t>
            </w:r>
            <w:r w:rsidR="00A75A17" w:rsidRPr="00FB30A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High-definition streaming</w:t>
            </w:r>
          </w:p>
          <w:p w14:paraId="06348A93" w14:textId="3326776C" w:rsidR="00A75A17" w:rsidRPr="001A734B" w:rsidRDefault="00A75A17" w:rsidP="001A734B">
            <w:pPr>
              <w:spacing w:line="384" w:lineRule="auto"/>
              <w:ind w:firstLineChars="300" w:firstLine="528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고화질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영상의 경우 빠르고 안정적인 데이터 전송을 유지해야</w:t>
            </w:r>
            <w:r w:rsidR="0068653C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합니다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. MPTCP를 이용해 여러 개의 인터페이스를 연결하여 빠르고 끊기지 않게 영상을 전송할 수 있</w:t>
            </w:r>
            <w:r w:rsidR="0068653C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습니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</w:t>
            </w:r>
          </w:p>
          <w:p w14:paraId="28B4E7F8" w14:textId="77777777" w:rsidR="00A75A17" w:rsidRPr="001A734B" w:rsidRDefault="00A75A17" w:rsidP="00A75A17">
            <w:pPr>
              <w:spacing w:line="384" w:lineRule="auto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14:paraId="3F33E245" w14:textId="77777777" w:rsidR="000621BA" w:rsidRPr="003A7787" w:rsidRDefault="000621BA" w:rsidP="00137770">
            <w:pPr>
              <w:spacing w:line="384" w:lineRule="auto"/>
              <w:textAlignment w:val="baseline"/>
              <w:rPr>
                <w:rFonts w:ascii="a고딕16" w:eastAsia="a고딕16" w:hAnsi="a고딕16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3A7787">
              <w:rPr>
                <w:rFonts w:ascii="a고딕16" w:eastAsia="a고딕16" w:hAnsi="a고딕16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6. 기타</w:t>
            </w:r>
            <w:r w:rsidR="006B59A9" w:rsidRPr="003A7787">
              <w:rPr>
                <w:rFonts w:ascii="a고딕16" w:eastAsia="a고딕16" w:hAnsi="a고딕16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3A7787">
              <w:rPr>
                <w:rFonts w:ascii="a고딕16" w:eastAsia="a고딕16" w:hAnsi="a고딕16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(출품작에 대한 추가 설명 및 PT 자료 등 첨부 가능)</w:t>
            </w:r>
          </w:p>
          <w:p w14:paraId="447C4E5A" w14:textId="77777777" w:rsidR="003815FB" w:rsidRPr="003A7787" w:rsidRDefault="003815FB" w:rsidP="001A734B">
            <w:pPr>
              <w:spacing w:line="384" w:lineRule="auto"/>
              <w:ind w:firstLineChars="100" w:firstLine="194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3A7787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6</w:t>
            </w:r>
            <w:r w:rsidRPr="003A7787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.</w:t>
            </w:r>
            <w:r w:rsidRPr="003A7787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1</w:t>
            </w:r>
            <w:r w:rsidRPr="003A7787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6616EC" w:rsidRPr="003A7787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MPTCP Structure</w:t>
            </w:r>
          </w:p>
          <w:p w14:paraId="6FD6B200" w14:textId="65A2042F" w:rsidR="00612850" w:rsidRPr="001A734B" w:rsidRDefault="00612850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MPTCP는 전송계층 프로토콜의 한 종류로 사용자와 서버 사이에 2가지 이상의 네트워킹 인터페이스를 활용하여 하나의 TCP 스트림을 다중 경로로 전송하는 전송 계층의 프로토콜을 의미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합니다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. 이때 각각의 네트워킹 인터페이스로 나뉘어진 TCP 스트림은 subflow라 부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릅니다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.</w:t>
            </w:r>
          </w:p>
          <w:p w14:paraId="1A77AC01" w14:textId="5CE740BC" w:rsidR="00C20F49" w:rsidRPr="001A734B" w:rsidRDefault="00612850" w:rsidP="001A734B">
            <w:pPr>
              <w:spacing w:line="384" w:lineRule="auto"/>
              <w:ind w:firstLineChars="200" w:firstLine="352"/>
              <w:textAlignment w:val="baseline"/>
              <w:rPr>
                <w:rFonts w:ascii="a고딕14" w:eastAsia="a고딕14" w:hAnsi="a고딕14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하나의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어플리케이션은 MPTCP를 활용하여 여러 개의 TCP subflow를 생성하고 생성된 subflow들로 동시에 전송하여 데이터 전송률을 높이거나 번갈아가며 사용하여 인터페이스의 부하를 줄일 수 있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습니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 또한 MPTCP는 기존 TCP Header의 옵션 필드를 활용하여 사용자-서버 간 MPTCP 제어 데이터를 송수신하기 때문에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,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MPTCP가 설치되</w:t>
            </w:r>
            <w:r w:rsidR="00FF6998" w:rsidRPr="001A734B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있지 않은 단말이더라도 TCP로 인식하여 처리하기 때문에 호환성이 뛰어나다고 할 수 있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습니다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.</w:t>
            </w:r>
          </w:p>
          <w:p w14:paraId="7C0E5B88" w14:textId="77777777" w:rsidR="00C20F49" w:rsidRPr="001A734B" w:rsidRDefault="00C20F49" w:rsidP="001A734B">
            <w:pPr>
              <w:spacing w:line="384" w:lineRule="auto"/>
              <w:ind w:firstLineChars="100" w:firstLine="194"/>
              <w:textAlignment w:val="baseline"/>
              <w:rPr>
                <w:rFonts w:ascii="a고딕14" w:eastAsia="a고딕14" w:hAnsi="a고딕14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</w:pPr>
          </w:p>
          <w:p w14:paraId="4DDA60F3" w14:textId="77777777" w:rsidR="00C20F49" w:rsidRPr="00DD644C" w:rsidRDefault="00C20F49" w:rsidP="001A734B">
            <w:pPr>
              <w:spacing w:line="384" w:lineRule="auto"/>
              <w:ind w:firstLineChars="100" w:firstLine="194"/>
              <w:textAlignment w:val="baseline"/>
              <w:rPr>
                <w:rFonts w:ascii="a고딕16" w:eastAsia="a고딕16" w:hAnsi="a고딕16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6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.</w:t>
            </w: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2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 xml:space="preserve"> MPTCP </w:t>
            </w: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Features</w:t>
            </w:r>
          </w:p>
          <w:p w14:paraId="4DC61D86" w14:textId="77777777" w:rsidR="00C20F49" w:rsidRPr="00DD644C" w:rsidRDefault="00C20F49" w:rsidP="00DD644C">
            <w:pPr>
              <w:spacing w:line="384" w:lineRule="auto"/>
              <w:ind w:firstLineChars="200" w:firstLine="387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6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.2.</w:t>
            </w: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1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Path Manager</w:t>
            </w:r>
          </w:p>
          <w:p w14:paraId="44676FF3" w14:textId="29A91C9D" w:rsidR="00C20F49" w:rsidRPr="001A734B" w:rsidRDefault="00B61DFB" w:rsidP="001A734B">
            <w:pPr>
              <w:spacing w:line="384" w:lineRule="auto"/>
              <w:ind w:firstLineChars="300" w:firstLine="528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MPTCP Path-Manager는 사용자-서버 간의 다중 경로 생성에 있어 어떠한 방식으로 다중 경로를 생성할지를 결정하는 기능으로 크게 3가지의 설정 방법을 제공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</w:t>
            </w:r>
            <w:r w:rsidRPr="001A734B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</w:t>
            </w:r>
          </w:p>
          <w:p w14:paraId="4F3EA80D" w14:textId="69A33CC0" w:rsidR="006A02C0" w:rsidRPr="00E06A31" w:rsidRDefault="006A02C0" w:rsidP="00E06A31">
            <w:pPr>
              <w:pStyle w:val="a4"/>
              <w:numPr>
                <w:ilvl w:val="0"/>
                <w:numId w:val="10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default </w:t>
            </w:r>
            <w:r w:rsidRPr="00E06A31">
              <w:rPr>
                <w:rFonts w:ascii="바탕" w:eastAsia="바탕" w:hAnsi="바탕" w:cs="바탕" w:hint="eastAsia"/>
                <w:color w:val="000000"/>
                <w:kern w:val="0"/>
                <w:szCs w:val="20"/>
                <w:shd w:val="pct15" w:color="auto" w:fill="FFFFFF"/>
              </w:rPr>
              <w:t>–</w:t>
            </w: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 default</w:t>
            </w: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</w:rPr>
              <w:t xml:space="preserve"> 방식은 MPTCP를 사용하지 않는 일반적인 단일 경로 전송 방식으로 단말이 자기가 가진 인터페이스 정보와 이를 통해 만들 수 있는 subflow 정보를 전달하지 않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</w:rPr>
              <w:t>습니</w:t>
            </w: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</w:rPr>
              <w:t>다.</w:t>
            </w:r>
          </w:p>
          <w:p w14:paraId="31C1CE58" w14:textId="601F393B" w:rsidR="006A02C0" w:rsidRPr="00E06A31" w:rsidRDefault="006A02C0" w:rsidP="00E06A31">
            <w:pPr>
              <w:pStyle w:val="a4"/>
              <w:numPr>
                <w:ilvl w:val="0"/>
                <w:numId w:val="10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fullmesh </w:t>
            </w:r>
            <w:r w:rsidRPr="00E06A31">
              <w:rPr>
                <w:rFonts w:ascii="바탕" w:eastAsia="바탕" w:hAnsi="바탕" w:cs="바탕" w:hint="eastAsia"/>
                <w:color w:val="000000"/>
                <w:kern w:val="0"/>
                <w:szCs w:val="20"/>
                <w:shd w:val="pct15" w:color="auto" w:fill="FFFFFF"/>
              </w:rPr>
              <w:t>–</w:t>
            </w: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 fullmesh</w:t>
            </w: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</w:rPr>
              <w:t xml:space="preserve"> 방식은 MPTCP에서 가장 많이 사용되는 방식으로 사용자가 가진 인터페이스의 개수와 서버가 가진 인터페이스의 개수를 조합하여 모든 경우의 수로 가는 다중 경로를 생성하는 방식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</w:rPr>
              <w:t>입니</w:t>
            </w: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</w:rPr>
              <w:t>다.</w:t>
            </w:r>
          </w:p>
          <w:p w14:paraId="7315D4B7" w14:textId="45115D89" w:rsidR="00B61DFB" w:rsidRPr="00E06A31" w:rsidRDefault="006A02C0" w:rsidP="00E06A31">
            <w:pPr>
              <w:pStyle w:val="a4"/>
              <w:numPr>
                <w:ilvl w:val="0"/>
                <w:numId w:val="10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</w:rPr>
            </w:pP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ndiffports </w:t>
            </w:r>
            <w:r w:rsidRPr="00E06A31">
              <w:rPr>
                <w:rFonts w:ascii="바탕" w:eastAsia="바탕" w:hAnsi="바탕" w:cs="바탕" w:hint="eastAsia"/>
                <w:color w:val="000000"/>
                <w:kern w:val="0"/>
                <w:szCs w:val="20"/>
                <w:shd w:val="pct15" w:color="auto" w:fill="FFFFFF"/>
              </w:rPr>
              <w:t>–</w:t>
            </w: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 ndiffports</w:t>
            </w: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</w:rPr>
              <w:t xml:space="preserve"> 방식은 기존의 하나의 인터페이스만을 사용하여 통신하는 환경에서 송신측 단말의 TCP 포트를 여러 개 생성하여 가상으로 다중 경로를 생성하는 방식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</w:rPr>
              <w:t>입니</w:t>
            </w:r>
            <w:r w:rsidRPr="00E06A31">
              <w:rPr>
                <w:rFonts w:ascii="a고딕14" w:eastAsia="a고딕14" w:hAnsi="a고딕14" w:cs="굴림"/>
                <w:color w:val="000000"/>
                <w:kern w:val="0"/>
                <w:szCs w:val="20"/>
              </w:rPr>
              <w:t>다.</w:t>
            </w:r>
          </w:p>
          <w:p w14:paraId="278E6D03" w14:textId="77777777" w:rsidR="00A37BC7" w:rsidRDefault="00A37BC7" w:rsidP="00273303">
            <w:pPr>
              <w:spacing w:line="384" w:lineRule="auto"/>
              <w:ind w:firstLineChars="200" w:firstLine="387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</w:p>
          <w:p w14:paraId="1DF8E1BC" w14:textId="77777777" w:rsidR="00273303" w:rsidRPr="00DD644C" w:rsidRDefault="00273303" w:rsidP="00273303">
            <w:pPr>
              <w:spacing w:line="384" w:lineRule="auto"/>
              <w:ind w:firstLineChars="200" w:firstLine="387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6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.2.</w:t>
            </w: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1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25043A" w:rsidRPr="0025043A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Scheduler</w:t>
            </w:r>
          </w:p>
          <w:p w14:paraId="6FF8B45F" w14:textId="2D5A4F4B" w:rsidR="002D3945" w:rsidRPr="002D40DF" w:rsidRDefault="002D3945" w:rsidP="002D40DF">
            <w:pPr>
              <w:spacing w:line="384" w:lineRule="auto"/>
              <w:ind w:firstLineChars="300" w:firstLine="528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MPTCP Scheduler는 Path-Manager를 통해 사용자-서버 사이에 생성된 다중 경로 중 어떠한 경로를 선택하여 데이터를 전송할지 결정하는 기능으로 크게 3 가지의 설정 방법을 제공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</w:t>
            </w:r>
          </w:p>
          <w:p w14:paraId="332CA0DD" w14:textId="13DC3C00" w:rsidR="002D3945" w:rsidRPr="002D3945" w:rsidRDefault="002D3945" w:rsidP="002D3945">
            <w:pPr>
              <w:pStyle w:val="a4"/>
              <w:numPr>
                <w:ilvl w:val="0"/>
                <w:numId w:val="12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default </w:t>
            </w:r>
            <w:r w:rsidRPr="002D3945">
              <w:rPr>
                <w:rFonts w:ascii="바탕" w:eastAsia="바탕" w:hAnsi="바탕" w:cs="바탕" w:hint="eastAsia"/>
                <w:color w:val="000000"/>
                <w:kern w:val="0"/>
                <w:szCs w:val="20"/>
                <w:shd w:val="pct15" w:color="auto" w:fill="FFFFFF"/>
              </w:rPr>
              <w:t>–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 default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스케줄러는 MPTCP에서 가장 많이 사용되는 스케줄러로 여러 가지 subflow 중 가장 RTT가 적은 subflow를 선택하여 해당 subflow의 congestion window가 가득 찰 때까지 데이터를 전송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합니다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. 만약 선택된 subflow의 congestion window가 가득 찬 경우 그 다음 적은 RTT를 가지는 subflow를 선택하여 데이터를 전송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</w:t>
            </w:r>
          </w:p>
          <w:p w14:paraId="52241DF8" w14:textId="62283483" w:rsidR="002D3945" w:rsidRPr="002D3945" w:rsidRDefault="002D3945" w:rsidP="002D3945">
            <w:pPr>
              <w:pStyle w:val="a4"/>
              <w:numPr>
                <w:ilvl w:val="0"/>
                <w:numId w:val="12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roundrobin </w:t>
            </w:r>
            <w:r w:rsidRPr="002D3945">
              <w:rPr>
                <w:rFonts w:ascii="바탕" w:eastAsia="바탕" w:hAnsi="바탕" w:cs="바탕" w:hint="eastAsia"/>
                <w:color w:val="000000"/>
                <w:kern w:val="0"/>
                <w:szCs w:val="20"/>
                <w:shd w:val="pct15" w:color="auto" w:fill="FFFFFF"/>
              </w:rPr>
              <w:t>–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 roundrobin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스케줄러는 존재하는 모든 subflow에 설정된 TCP segment 수에 따라 순차적으로 데이터를 전송하는 방식으로 인터페이스 별 부하분산 기능을 극대화하여 사용할 때 주로 사용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</w:t>
            </w:r>
          </w:p>
          <w:p w14:paraId="4E9E8B35" w14:textId="18B2E5E0" w:rsidR="00A37BC7" w:rsidRPr="002D3945" w:rsidRDefault="002D3945" w:rsidP="002D3945">
            <w:pPr>
              <w:pStyle w:val="a4"/>
              <w:numPr>
                <w:ilvl w:val="0"/>
                <w:numId w:val="12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bCs/>
                <w:color w:val="000000"/>
                <w:kern w:val="0"/>
                <w:sz w:val="22"/>
                <w:szCs w:val="20"/>
                <w:shd w:val="clear" w:color="auto" w:fill="FFFFFF"/>
              </w:rPr>
            </w:pP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redundant </w:t>
            </w:r>
            <w:r w:rsidRPr="002D3945">
              <w:rPr>
                <w:rFonts w:ascii="바탕" w:eastAsia="바탕" w:hAnsi="바탕" w:cs="바탕" w:hint="eastAsia"/>
                <w:color w:val="000000"/>
                <w:kern w:val="0"/>
                <w:szCs w:val="20"/>
                <w:shd w:val="pct15" w:color="auto" w:fill="FFFFFF"/>
              </w:rPr>
              <w:t>–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pct15" w:color="auto" w:fill="FFFFFF"/>
              </w:rPr>
              <w:t xml:space="preserve"> redundant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스케줄러는 생성된 모든 subflow에 동일한 데이터를 중복적으로 송신하는 방식으로 이를 수신한 단말에서는 수신한 각 패킷의 sequence number와 time stamp 값을 비교하여 동일 데이터 중 먼저 수신한 데이터를 가지고 이후에 들어오는 데이터는 버리는 방식으로 동작하며 가용 가능한 네트워크 대역폭을 희생하여 신뢰성을 보장하는 서비스를 사용하고자 할 때 주로 사용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</w:t>
            </w:r>
            <w:r w:rsidRPr="002D3945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</w:t>
            </w:r>
          </w:p>
          <w:p w14:paraId="334F6179" w14:textId="77777777" w:rsidR="002D3945" w:rsidRDefault="002D3945" w:rsidP="002D3945">
            <w:pPr>
              <w:spacing w:line="384" w:lineRule="auto"/>
              <w:ind w:firstLineChars="200" w:firstLine="387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</w:p>
          <w:p w14:paraId="075B240B" w14:textId="77777777" w:rsidR="009D1F76" w:rsidRPr="00DD644C" w:rsidRDefault="009D1F76" w:rsidP="009D1F76">
            <w:pPr>
              <w:spacing w:line="384" w:lineRule="auto"/>
              <w:ind w:firstLineChars="200" w:firstLine="387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6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.2.</w:t>
            </w: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1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25043A" w:rsidRPr="0025043A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Congestion Control</w:t>
            </w:r>
          </w:p>
          <w:p w14:paraId="4E827F9B" w14:textId="196F30C2" w:rsidR="003B1696" w:rsidRPr="003B1696" w:rsidRDefault="003B1696" w:rsidP="003B1696">
            <w:pPr>
              <w:spacing w:line="384" w:lineRule="auto"/>
              <w:ind w:firstLineChars="300" w:firstLine="528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MPTCP Congestion Control는 기존 TCP의 Congestion Control과 유사한 기능을 담당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</w:t>
            </w: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 하지만 기존 TCP Congestion Control은 하나의 경로에 대한 congestion window size를 계산하는 Uncoupled 방식의 알고리즘으로 여러 subflow를 가지는 MPTCP 환경에서 사용하기 적절하지 않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습니</w:t>
            </w: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 따라서 MPTCP Congestion Control은 MPTCP Scheduler의 결정을 보다 효</w:t>
            </w:r>
            <w:r w:rsidRPr="003B1696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율적으로</w:t>
            </w: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 xml:space="preserve"> 하기 위해 congestion window size 계산 시 가용 가능한 모든 subflow의 상황을 보며 window size를 결정하는 Coupled 방식의 알고리즘을 제공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</w:t>
            </w: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 제공하는 알고리즘은 크게 4가지가 있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습니</w:t>
            </w: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</w:t>
            </w:r>
            <w:r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.</w:t>
            </w:r>
          </w:p>
          <w:p w14:paraId="7F662D54" w14:textId="77777777" w:rsidR="003B1696" w:rsidRPr="003B1696" w:rsidRDefault="003B1696" w:rsidP="003B1696">
            <w:pPr>
              <w:pStyle w:val="a4"/>
              <w:numPr>
                <w:ilvl w:val="0"/>
                <w:numId w:val="11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LIA (Linked Increase Algorithm)</w:t>
            </w:r>
          </w:p>
          <w:p w14:paraId="0DE5EF6C" w14:textId="77777777" w:rsidR="003B1696" w:rsidRPr="003B1696" w:rsidRDefault="003B1696" w:rsidP="003B1696">
            <w:pPr>
              <w:pStyle w:val="a4"/>
              <w:numPr>
                <w:ilvl w:val="0"/>
                <w:numId w:val="11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OLIA (Opportunistic Linked Increase Algorithm)</w:t>
            </w:r>
          </w:p>
          <w:p w14:paraId="491EB81C" w14:textId="77777777" w:rsidR="003B1696" w:rsidRPr="003B1696" w:rsidRDefault="003B1696" w:rsidP="003B1696">
            <w:pPr>
              <w:pStyle w:val="a4"/>
              <w:numPr>
                <w:ilvl w:val="0"/>
                <w:numId w:val="11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</w:pP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lastRenderedPageBreak/>
              <w:t>wVegas (Delay-based Congestion Control for MPTCP)</w:t>
            </w:r>
          </w:p>
          <w:p w14:paraId="3A89D4A7" w14:textId="77777777" w:rsidR="003B1696" w:rsidRPr="003B1696" w:rsidRDefault="003B1696" w:rsidP="003B1696">
            <w:pPr>
              <w:pStyle w:val="a4"/>
              <w:numPr>
                <w:ilvl w:val="0"/>
                <w:numId w:val="11"/>
              </w:numPr>
              <w:spacing w:line="384" w:lineRule="auto"/>
              <w:ind w:leftChars="0"/>
              <w:textAlignment w:val="baseline"/>
              <w:rPr>
                <w:rFonts w:ascii="a고딕14" w:eastAsia="a고딕14" w:hAnsi="a고딕14" w:cs="굴림"/>
                <w:bCs/>
                <w:color w:val="000000"/>
                <w:kern w:val="0"/>
                <w:sz w:val="22"/>
                <w:szCs w:val="20"/>
                <w:shd w:val="clear" w:color="auto" w:fill="FFFFFF"/>
              </w:rPr>
            </w:pPr>
            <w:r w:rsidRPr="003B1696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BALIA (Balanced Linked Adaptation Congestion Control Algorithm)</w:t>
            </w:r>
          </w:p>
          <w:p w14:paraId="54AFD346" w14:textId="77777777" w:rsidR="003B1696" w:rsidRDefault="003B1696" w:rsidP="003B1696">
            <w:pPr>
              <w:spacing w:line="384" w:lineRule="auto"/>
              <w:ind w:firstLineChars="200" w:firstLine="387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</w:p>
          <w:p w14:paraId="7848FEA4" w14:textId="77777777" w:rsidR="009D1F76" w:rsidRPr="00DD644C" w:rsidRDefault="009D1F76" w:rsidP="003B1696">
            <w:pPr>
              <w:spacing w:line="384" w:lineRule="auto"/>
              <w:ind w:firstLineChars="200" w:firstLine="387"/>
              <w:textAlignment w:val="baseline"/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</w:pP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6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.2.</w:t>
            </w:r>
            <w:r w:rsidRPr="00DD644C">
              <w:rPr>
                <w:rFonts w:ascii="a고딕16" w:eastAsia="a고딕16" w:hAnsi="a고딕16" w:cs="굴림" w:hint="eastAsia"/>
                <w:bCs/>
                <w:color w:val="000000"/>
                <w:kern w:val="0"/>
                <w:sz w:val="22"/>
                <w:shd w:val="clear" w:color="auto" w:fill="FFFFFF"/>
              </w:rPr>
              <w:t>1</w:t>
            </w:r>
            <w:r w:rsidRPr="00DD644C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25043A" w:rsidRPr="0025043A">
              <w:rPr>
                <w:rFonts w:ascii="a고딕16" w:eastAsia="a고딕16" w:hAnsi="a고딕16" w:cs="굴림"/>
                <w:bCs/>
                <w:color w:val="000000"/>
                <w:kern w:val="0"/>
                <w:sz w:val="22"/>
                <w:shd w:val="clear" w:color="auto" w:fill="FFFFFF"/>
              </w:rPr>
              <w:t>Reordering</w:t>
            </w:r>
          </w:p>
          <w:p w14:paraId="235DCE18" w14:textId="3804FB44" w:rsidR="009D1F76" w:rsidRPr="007A7AEA" w:rsidRDefault="0025043A" w:rsidP="0025043A">
            <w:pPr>
              <w:spacing w:line="384" w:lineRule="auto"/>
              <w:ind w:firstLineChars="300" w:firstLine="528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25043A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MPTCP Reordering 기능은 여러 subflow로 전송한 데이터를 수신한 단말이 이를 원상복구 시키기</w:t>
            </w:r>
            <w:r w:rsidR="00A540CA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25043A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위해 데이터 재조립을 사용</w:t>
            </w:r>
            <w:r w:rsidR="002A792D">
              <w:rPr>
                <w:rFonts w:ascii="a고딕14" w:eastAsia="a고딕14" w:hAnsi="a고딕14" w:cs="굴림" w:hint="eastAsia"/>
                <w:color w:val="000000"/>
                <w:kern w:val="0"/>
                <w:szCs w:val="20"/>
                <w:shd w:val="clear" w:color="auto" w:fill="FFFFFF"/>
              </w:rPr>
              <w:t>합니</w:t>
            </w:r>
            <w:r w:rsidRPr="0025043A">
              <w:rPr>
                <w:rFonts w:ascii="a고딕14" w:eastAsia="a고딕14" w:hAnsi="a고딕14" w:cs="굴림"/>
                <w:color w:val="000000"/>
                <w:kern w:val="0"/>
                <w:szCs w:val="20"/>
                <w:shd w:val="clear" w:color="auto" w:fill="FFFFFF"/>
              </w:rPr>
              <w:t>다.</w:t>
            </w:r>
          </w:p>
        </w:tc>
      </w:tr>
    </w:tbl>
    <w:p w14:paraId="159F8BD6" w14:textId="77777777" w:rsidR="000621BA" w:rsidRPr="000621BA" w:rsidRDefault="000621BA" w:rsidP="005D1D5F">
      <w:pPr>
        <w:pStyle w:val="a5"/>
      </w:pPr>
    </w:p>
    <w:sectPr w:rsidR="000621BA" w:rsidRPr="000621BA" w:rsidSect="00F70780">
      <w:pgSz w:w="11906" w:h="16838"/>
      <w:pgMar w:top="851" w:right="1021" w:bottom="851" w:left="102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4AD0CE" w14:textId="77777777" w:rsidR="00137770" w:rsidRDefault="00137770">
      <w:pPr>
        <w:spacing w:after="0" w:line="240" w:lineRule="auto"/>
      </w:pPr>
    </w:p>
  </w:endnote>
  <w:endnote w:type="continuationSeparator" w:id="0">
    <w:p w14:paraId="24D89F35" w14:textId="77777777" w:rsidR="00137770" w:rsidRDefault="0013777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함초롬바탕">
    <w:altName w:val="굴림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altName w:val="Rix고딕 M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a고딕14">
    <w:altName w:val="바탕"/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a고딕16">
    <w:altName w:val="바탕"/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-윤고딕310">
    <w:altName w:val="나눔명조"/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1F36E2" w14:textId="77777777" w:rsidR="00137770" w:rsidRDefault="00137770">
      <w:pPr>
        <w:spacing w:after="0" w:line="240" w:lineRule="auto"/>
      </w:pPr>
    </w:p>
  </w:footnote>
  <w:footnote w:type="continuationSeparator" w:id="0">
    <w:p w14:paraId="743DA390" w14:textId="77777777" w:rsidR="00137770" w:rsidRDefault="0013777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72135"/>
    <w:multiLevelType w:val="hybridMultilevel"/>
    <w:tmpl w:val="93023B5C"/>
    <w:lvl w:ilvl="0" w:tplc="D05E2324">
      <w:start w:val="6"/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25295A"/>
    <w:multiLevelType w:val="hybridMultilevel"/>
    <w:tmpl w:val="5A26B4EE"/>
    <w:lvl w:ilvl="0" w:tplc="4C94622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EA4F4C"/>
    <w:multiLevelType w:val="hybridMultilevel"/>
    <w:tmpl w:val="9ACAE6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58E7B6E"/>
    <w:multiLevelType w:val="multilevel"/>
    <w:tmpl w:val="11425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B43AFB"/>
    <w:multiLevelType w:val="hybridMultilevel"/>
    <w:tmpl w:val="F2F8A4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8FE2EA5"/>
    <w:multiLevelType w:val="hybridMultilevel"/>
    <w:tmpl w:val="C8560F3E"/>
    <w:lvl w:ilvl="0" w:tplc="739455F4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97E519C"/>
    <w:multiLevelType w:val="hybridMultilevel"/>
    <w:tmpl w:val="C010BE4E"/>
    <w:lvl w:ilvl="0" w:tplc="862CAF4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9E94F8B"/>
    <w:multiLevelType w:val="hybridMultilevel"/>
    <w:tmpl w:val="A218F632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8" w15:restartNumberingAfterBreak="0">
    <w:nsid w:val="3E3F28FE"/>
    <w:multiLevelType w:val="hybridMultilevel"/>
    <w:tmpl w:val="8CEA8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5050F27"/>
    <w:multiLevelType w:val="hybridMultilevel"/>
    <w:tmpl w:val="014407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A932D9"/>
    <w:multiLevelType w:val="hybridMultilevel"/>
    <w:tmpl w:val="2340B920"/>
    <w:lvl w:ilvl="0" w:tplc="27B6E886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5DA1BC1"/>
    <w:multiLevelType w:val="hybridMultilevel"/>
    <w:tmpl w:val="569AEB04"/>
    <w:lvl w:ilvl="0" w:tplc="7098E9DC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62C58B3"/>
    <w:multiLevelType w:val="hybridMultilevel"/>
    <w:tmpl w:val="CA9A0DC2"/>
    <w:lvl w:ilvl="0" w:tplc="DE8EA1A6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2"/>
  </w:num>
  <w:num w:numId="5">
    <w:abstractNumId w:val="10"/>
  </w:num>
  <w:num w:numId="6">
    <w:abstractNumId w:val="11"/>
  </w:num>
  <w:num w:numId="7">
    <w:abstractNumId w:val="0"/>
  </w:num>
  <w:num w:numId="8">
    <w:abstractNumId w:val="3"/>
  </w:num>
  <w:num w:numId="9">
    <w:abstractNumId w:val="7"/>
  </w:num>
  <w:num w:numId="10">
    <w:abstractNumId w:val="2"/>
  </w:num>
  <w:num w:numId="11">
    <w:abstractNumId w:val="4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23A0"/>
    <w:rsid w:val="000414F6"/>
    <w:rsid w:val="000621BA"/>
    <w:rsid w:val="0008557E"/>
    <w:rsid w:val="00095768"/>
    <w:rsid w:val="000C42BC"/>
    <w:rsid w:val="000D2849"/>
    <w:rsid w:val="000D7166"/>
    <w:rsid w:val="000E212B"/>
    <w:rsid w:val="001037A1"/>
    <w:rsid w:val="00137770"/>
    <w:rsid w:val="00142836"/>
    <w:rsid w:val="00160851"/>
    <w:rsid w:val="001915E7"/>
    <w:rsid w:val="001A734B"/>
    <w:rsid w:val="001C03E2"/>
    <w:rsid w:val="001E1889"/>
    <w:rsid w:val="001F4E2F"/>
    <w:rsid w:val="001F6FB6"/>
    <w:rsid w:val="00213462"/>
    <w:rsid w:val="00232BF4"/>
    <w:rsid w:val="0025043A"/>
    <w:rsid w:val="00267492"/>
    <w:rsid w:val="00273303"/>
    <w:rsid w:val="00275325"/>
    <w:rsid w:val="0028786B"/>
    <w:rsid w:val="00287B6A"/>
    <w:rsid w:val="002951F9"/>
    <w:rsid w:val="002A792D"/>
    <w:rsid w:val="002D2F78"/>
    <w:rsid w:val="002D3945"/>
    <w:rsid w:val="002D40DF"/>
    <w:rsid w:val="002F07A0"/>
    <w:rsid w:val="00351B9A"/>
    <w:rsid w:val="003669EE"/>
    <w:rsid w:val="003815FB"/>
    <w:rsid w:val="00391109"/>
    <w:rsid w:val="00392551"/>
    <w:rsid w:val="003A7787"/>
    <w:rsid w:val="003B1696"/>
    <w:rsid w:val="003B1F6F"/>
    <w:rsid w:val="003C11B5"/>
    <w:rsid w:val="00402152"/>
    <w:rsid w:val="004078E7"/>
    <w:rsid w:val="0043027E"/>
    <w:rsid w:val="00456F84"/>
    <w:rsid w:val="0046112A"/>
    <w:rsid w:val="004A7626"/>
    <w:rsid w:val="004E72A5"/>
    <w:rsid w:val="004F08EB"/>
    <w:rsid w:val="00580758"/>
    <w:rsid w:val="005A66C1"/>
    <w:rsid w:val="005A78BB"/>
    <w:rsid w:val="005B261E"/>
    <w:rsid w:val="005D1D5F"/>
    <w:rsid w:val="005F4D45"/>
    <w:rsid w:val="00612850"/>
    <w:rsid w:val="0062312E"/>
    <w:rsid w:val="006423A0"/>
    <w:rsid w:val="006616EC"/>
    <w:rsid w:val="00666F58"/>
    <w:rsid w:val="0068653C"/>
    <w:rsid w:val="006939CE"/>
    <w:rsid w:val="006A02C0"/>
    <w:rsid w:val="006B59A9"/>
    <w:rsid w:val="006C43A7"/>
    <w:rsid w:val="006E4DCC"/>
    <w:rsid w:val="00705C63"/>
    <w:rsid w:val="00727B52"/>
    <w:rsid w:val="00742646"/>
    <w:rsid w:val="007579A9"/>
    <w:rsid w:val="0077753A"/>
    <w:rsid w:val="00780D15"/>
    <w:rsid w:val="00786128"/>
    <w:rsid w:val="007A7AEA"/>
    <w:rsid w:val="007B6023"/>
    <w:rsid w:val="007C2F84"/>
    <w:rsid w:val="007C706E"/>
    <w:rsid w:val="007E63CB"/>
    <w:rsid w:val="008004D5"/>
    <w:rsid w:val="00802A9A"/>
    <w:rsid w:val="00841BB9"/>
    <w:rsid w:val="00860E6F"/>
    <w:rsid w:val="008907D4"/>
    <w:rsid w:val="008D2B4C"/>
    <w:rsid w:val="008D4BE1"/>
    <w:rsid w:val="008D7E34"/>
    <w:rsid w:val="0091402C"/>
    <w:rsid w:val="009321E2"/>
    <w:rsid w:val="00956A6F"/>
    <w:rsid w:val="00974CFC"/>
    <w:rsid w:val="00994A9D"/>
    <w:rsid w:val="009B0036"/>
    <w:rsid w:val="009B1F72"/>
    <w:rsid w:val="009B2069"/>
    <w:rsid w:val="009D0CE2"/>
    <w:rsid w:val="009D1F76"/>
    <w:rsid w:val="009D442A"/>
    <w:rsid w:val="00A37BC7"/>
    <w:rsid w:val="00A540CA"/>
    <w:rsid w:val="00A5498A"/>
    <w:rsid w:val="00A639C4"/>
    <w:rsid w:val="00A75A17"/>
    <w:rsid w:val="00AA334A"/>
    <w:rsid w:val="00AD47F8"/>
    <w:rsid w:val="00AD58AF"/>
    <w:rsid w:val="00B01D65"/>
    <w:rsid w:val="00B42C89"/>
    <w:rsid w:val="00B52B67"/>
    <w:rsid w:val="00B5562B"/>
    <w:rsid w:val="00B61DFB"/>
    <w:rsid w:val="00B75437"/>
    <w:rsid w:val="00B77FFD"/>
    <w:rsid w:val="00BB07FA"/>
    <w:rsid w:val="00BB10CB"/>
    <w:rsid w:val="00BB3ECB"/>
    <w:rsid w:val="00C0596A"/>
    <w:rsid w:val="00C20F49"/>
    <w:rsid w:val="00C4285E"/>
    <w:rsid w:val="00C51775"/>
    <w:rsid w:val="00C95227"/>
    <w:rsid w:val="00C959FA"/>
    <w:rsid w:val="00CB1A9B"/>
    <w:rsid w:val="00CC5B69"/>
    <w:rsid w:val="00CE57D4"/>
    <w:rsid w:val="00D11E69"/>
    <w:rsid w:val="00D51681"/>
    <w:rsid w:val="00D9254A"/>
    <w:rsid w:val="00D93391"/>
    <w:rsid w:val="00DA6308"/>
    <w:rsid w:val="00DC128B"/>
    <w:rsid w:val="00DC7FD8"/>
    <w:rsid w:val="00DD644C"/>
    <w:rsid w:val="00E02193"/>
    <w:rsid w:val="00E06A31"/>
    <w:rsid w:val="00E16CCE"/>
    <w:rsid w:val="00E254E3"/>
    <w:rsid w:val="00F44286"/>
    <w:rsid w:val="00F44D58"/>
    <w:rsid w:val="00F70780"/>
    <w:rsid w:val="00F73075"/>
    <w:rsid w:val="00F74181"/>
    <w:rsid w:val="00FB30AC"/>
    <w:rsid w:val="00FC4DFD"/>
    <w:rsid w:val="00FF0958"/>
    <w:rsid w:val="00FF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1B1E9115"/>
  <w15:docId w15:val="{B2BFE757-2E8C-4177-8E3F-0D1AA78D3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1F7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0780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4">
    <w:name w:val="List Paragraph"/>
    <w:basedOn w:val="a"/>
    <w:uiPriority w:val="34"/>
    <w:qFormat/>
    <w:rsid w:val="00F70780"/>
    <w:pPr>
      <w:ind w:leftChars="400" w:left="800"/>
    </w:pPr>
  </w:style>
  <w:style w:type="paragraph" w:customStyle="1" w:styleId="a5">
    <w:name w:val="바탕글"/>
    <w:basedOn w:val="a"/>
    <w:rsid w:val="00F7078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956A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956A6F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Placeholder Text"/>
    <w:basedOn w:val="a0"/>
    <w:uiPriority w:val="99"/>
    <w:semiHidden/>
    <w:rsid w:val="00C95227"/>
    <w:rPr>
      <w:color w:val="808080"/>
    </w:rPr>
  </w:style>
  <w:style w:type="character" w:styleId="a8">
    <w:name w:val="Hyperlink"/>
    <w:basedOn w:val="a0"/>
    <w:uiPriority w:val="99"/>
    <w:unhideWhenUsed/>
    <w:rsid w:val="001F6FB6"/>
    <w:rPr>
      <w:color w:val="0000FF"/>
      <w:u w:val="single"/>
    </w:rPr>
  </w:style>
  <w:style w:type="character" w:styleId="a9">
    <w:name w:val="Strong"/>
    <w:basedOn w:val="a0"/>
    <w:uiPriority w:val="22"/>
    <w:qFormat/>
    <w:rsid w:val="00F44D58"/>
    <w:rPr>
      <w:b/>
      <w:bCs/>
    </w:rPr>
  </w:style>
  <w:style w:type="character" w:styleId="HTML">
    <w:name w:val="HTML Code"/>
    <w:basedOn w:val="a0"/>
    <w:uiPriority w:val="99"/>
    <w:semiHidden/>
    <w:unhideWhenUsed/>
    <w:rsid w:val="00F44D58"/>
    <w:rPr>
      <w:rFonts w:ascii="굴림체" w:eastAsia="굴림체" w:hAnsi="굴림체" w:cs="굴림체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3925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5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3.xml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control" Target="activeX/activeX16.xml"/><Relationship Id="rId3" Type="http://schemas.openxmlformats.org/officeDocument/2006/relationships/styles" Target="styles.xml"/><Relationship Id="rId21" Type="http://schemas.openxmlformats.org/officeDocument/2006/relationships/control" Target="activeX/activeX7.xml"/><Relationship Id="rId34" Type="http://schemas.openxmlformats.org/officeDocument/2006/relationships/image" Target="media/image14.wmf"/><Relationship Id="rId42" Type="http://schemas.openxmlformats.org/officeDocument/2006/relationships/image" Target="media/image19.jpeg"/><Relationship Id="rId47" Type="http://schemas.openxmlformats.org/officeDocument/2006/relationships/image" Target="media/image2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control" Target="activeX/activeX5.xml"/><Relationship Id="rId25" Type="http://schemas.openxmlformats.org/officeDocument/2006/relationships/control" Target="activeX/activeX9.xml"/><Relationship Id="rId33" Type="http://schemas.openxmlformats.org/officeDocument/2006/relationships/control" Target="activeX/activeX13.xml"/><Relationship Id="rId38" Type="http://schemas.openxmlformats.org/officeDocument/2006/relationships/image" Target="media/image16.wmf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control" Target="activeX/activeX11.xml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2.xml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control" Target="activeX/activeX15.xml"/><Relationship Id="rId40" Type="http://schemas.openxmlformats.org/officeDocument/2006/relationships/image" Target="media/image17.jpeg"/><Relationship Id="rId45" Type="http://schemas.openxmlformats.org/officeDocument/2006/relationships/hyperlink" Target="https://github.com/multipath-tcp/mptcp" TargetMode="External"/><Relationship Id="rId5" Type="http://schemas.openxmlformats.org/officeDocument/2006/relationships/webSettings" Target="webSettings.xml"/><Relationship Id="rId15" Type="http://schemas.openxmlformats.org/officeDocument/2006/relationships/control" Target="activeX/activeX4.xml"/><Relationship Id="rId23" Type="http://schemas.openxmlformats.org/officeDocument/2006/relationships/control" Target="activeX/activeX8.xml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3.png"/><Relationship Id="rId10" Type="http://schemas.openxmlformats.org/officeDocument/2006/relationships/image" Target="media/image2.wmf"/><Relationship Id="rId19" Type="http://schemas.openxmlformats.org/officeDocument/2006/relationships/control" Target="activeX/activeX6.xml"/><Relationship Id="rId31" Type="http://schemas.openxmlformats.org/officeDocument/2006/relationships/control" Target="activeX/activeX12.xml"/><Relationship Id="rId44" Type="http://schemas.openxmlformats.org/officeDocument/2006/relationships/hyperlink" Target="https://youtu.be/gumSyz-ub-o" TargetMode="External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control" Target="activeX/activeX10.xml"/><Relationship Id="rId30" Type="http://schemas.openxmlformats.org/officeDocument/2006/relationships/image" Target="media/image12.wmf"/><Relationship Id="rId35" Type="http://schemas.openxmlformats.org/officeDocument/2006/relationships/control" Target="activeX/activeX14.xml"/><Relationship Id="rId43" Type="http://schemas.openxmlformats.org/officeDocument/2006/relationships/hyperlink" Target="https://github.com/MPSec/MPSec" TargetMode="External"/><Relationship Id="rId48" Type="http://schemas.openxmlformats.org/officeDocument/2006/relationships/image" Target="media/image22.png"/><Relationship Id="rId8" Type="http://schemas.openxmlformats.org/officeDocument/2006/relationships/image" Target="media/image1.wmf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05_&#44277;&#44060;SW&#44060;&#48156;&#51088;&#45824;&#54924;\2016&#45380;%20&#51228;10&#54924;_&#44060;&#48156;&#51088;&#45824;&#54924;\01.%20&#44397;&#45236;&#48512;&#47928;\08.%20&#49324;&#51204;&#52280;&#44032;&#49888;&#52397;(&#44060;&#48156;&#44228;&#54925;&#49436;%20&#46321;)\&#51228;10&#54924;%20&#44060;&#48156;&#51088;%20&#44060;&#48156;&#44228;&#54925;&#49436;_&#54016;&#47749;(&#54016;&#51109;&#47749;).dotm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2F2A83-154F-44A9-A232-F65621E3A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제10회 개발자 개발계획서_팀명(팀장명).dotm</Template>
  <TotalTime>508</TotalTime>
  <Pages>7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R2</Company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운영사무국</dc:creator>
  <cp:lastModifiedBy>kim junhee</cp:lastModifiedBy>
  <cp:revision>106</cp:revision>
  <dcterms:created xsi:type="dcterms:W3CDTF">2019-08-26T10:44:00Z</dcterms:created>
  <dcterms:modified xsi:type="dcterms:W3CDTF">2020-09-02T01:25:00Z</dcterms:modified>
</cp:coreProperties>
</file>